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146FBF9" w14:textId="77777777" w:rsidTr="00356FE5">
        <w:trPr>
          <w:trHeight w:val="4104"/>
        </w:trPr>
        <w:tc>
          <w:tcPr>
            <w:tcW w:w="10080" w:type="dxa"/>
            <w:vAlign w:val="bottom"/>
          </w:tcPr>
          <w:p w14:paraId="3C9D8012" w14:textId="0E5564DF" w:rsidR="003A2F68" w:rsidRDefault="007C683B" w:rsidP="009213CD">
            <w:pPr>
              <w:pStyle w:val="CoverPageTitle"/>
              <w:spacing w:after="0"/>
            </w:pPr>
            <w:sdt>
              <w:sdtPr>
                <w:rPr>
                  <w:sz w:val="96"/>
                  <w:szCs w:val="96"/>
                </w:rPr>
                <w:alias w:val="Enter title:"/>
                <w:tag w:val="Enter title:"/>
                <w:id w:val="656652538"/>
                <w:placeholder>
                  <w:docPart w:val="C6439745CAC848BD936FE85344ABB97C"/>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592C50">
                  <w:rPr>
                    <w:sz w:val="96"/>
                    <w:szCs w:val="96"/>
                  </w:rPr>
                  <w:t>LeaderBoard App</w:t>
                </w:r>
              </w:sdtContent>
            </w:sdt>
          </w:p>
        </w:tc>
      </w:tr>
    </w:tbl>
    <w:p w14:paraId="4BE6B097"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2FB75315" w14:textId="77777777" w:rsidTr="00803A31">
        <w:trPr>
          <w:trHeight w:val="864"/>
        </w:trPr>
        <w:tc>
          <w:tcPr>
            <w:tcW w:w="2294" w:type="dxa"/>
            <w:tcBorders>
              <w:top w:val="nil"/>
              <w:left w:val="nil"/>
              <w:bottom w:val="nil"/>
            </w:tcBorders>
            <w:shd w:val="clear" w:color="auto" w:fill="B85A22" w:themeFill="accent2" w:themeFillShade="BF"/>
            <w:vAlign w:val="center"/>
          </w:tcPr>
          <w:p w14:paraId="6C116F3A" w14:textId="1C913686" w:rsidR="00D4773D" w:rsidRPr="00783448" w:rsidRDefault="00A656FF" w:rsidP="00783448">
            <w:pPr>
              <w:pStyle w:val="Date"/>
            </w:pPr>
            <w:r>
              <w:t>27-12-2020</w:t>
            </w:r>
          </w:p>
        </w:tc>
        <w:tc>
          <w:tcPr>
            <w:tcW w:w="7786" w:type="dxa"/>
            <w:tcBorders>
              <w:top w:val="nil"/>
              <w:bottom w:val="nil"/>
              <w:right w:val="nil"/>
            </w:tcBorders>
            <w:shd w:val="clear" w:color="auto" w:fill="355D7E" w:themeFill="accent1" w:themeFillShade="80"/>
            <w:tcMar>
              <w:left w:w="216" w:type="dxa"/>
            </w:tcMar>
            <w:vAlign w:val="center"/>
          </w:tcPr>
          <w:p w14:paraId="73E4E879" w14:textId="0576CF19" w:rsidR="00D4773D" w:rsidRPr="00A5429D" w:rsidRDefault="007C683B" w:rsidP="00A5429D">
            <w:pPr>
              <w:pStyle w:val="CoverPageSubtitle"/>
            </w:pPr>
            <w:sdt>
              <w:sdtPr>
                <w:alias w:val="Enter subtitle:"/>
                <w:tag w:val="Enter subtitle:"/>
                <w:id w:val="541102329"/>
                <w:placeholder>
                  <w:docPart w:val="5A73CCD926694555BBAD9CC63170180B"/>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A656FF">
                  <w:t>React application</w:t>
                </w:r>
              </w:sdtContent>
            </w:sdt>
          </w:p>
        </w:tc>
      </w:tr>
    </w:tbl>
    <w:p w14:paraId="26FB207A" w14:textId="77777777" w:rsidR="00356FE5" w:rsidRDefault="00356FE5" w:rsidP="00356FE5">
      <w:pPr>
        <w:spacing w:after="120"/>
        <w:ind w:left="2520"/>
        <w:rPr>
          <w:sz w:val="26"/>
          <w:szCs w:val="26"/>
        </w:rPr>
      </w:pPr>
    </w:p>
    <w:p w14:paraId="4FA92EB5" w14:textId="77777777" w:rsidR="00721A54" w:rsidRDefault="00A656FF" w:rsidP="00356FE5">
      <w:pPr>
        <w:spacing w:line="432" w:lineRule="auto"/>
        <w:ind w:left="2520"/>
        <w:rPr>
          <w:sz w:val="26"/>
          <w:szCs w:val="26"/>
        </w:rPr>
      </w:pPr>
      <w:r>
        <w:rPr>
          <w:sz w:val="26"/>
          <w:szCs w:val="26"/>
        </w:rPr>
        <w:t>LeaberBoard application is a simple webapp where one can respond to the quizzes, they were allotted to or one can create their own with an account of elevated permissions.</w:t>
      </w:r>
    </w:p>
    <w:p w14:paraId="1DF1706C" w14:textId="77777777" w:rsidR="00721A54" w:rsidRPr="00721A54" w:rsidRDefault="00721A54" w:rsidP="00721A54">
      <w:pPr>
        <w:pStyle w:val="Abstract"/>
        <w:rPr>
          <w:b/>
          <w:bCs/>
        </w:rPr>
      </w:pPr>
      <w:r w:rsidRPr="00721A54">
        <w:rPr>
          <w:b/>
          <w:bCs/>
        </w:rPr>
        <w:t>Developed by:</w:t>
      </w:r>
    </w:p>
    <w:p w14:paraId="6CCDF541" w14:textId="415C63F5" w:rsidR="00721A54" w:rsidRDefault="00721A54" w:rsidP="00721A54">
      <w:pPr>
        <w:pStyle w:val="Abstract"/>
        <w:spacing w:after="0" w:line="360" w:lineRule="auto"/>
        <w:ind w:left="720"/>
      </w:pPr>
      <w:r>
        <w:t>Mahesh Kancharla,</w:t>
      </w:r>
    </w:p>
    <w:p w14:paraId="3250DBFE" w14:textId="77777777" w:rsidR="00721A54" w:rsidRDefault="00721A54" w:rsidP="00721A54">
      <w:pPr>
        <w:pStyle w:val="Abstract"/>
        <w:spacing w:after="0" w:line="360" w:lineRule="auto"/>
        <w:ind w:left="720"/>
      </w:pPr>
      <w:proofErr w:type="spellStart"/>
      <w:r>
        <w:t>B.Tech</w:t>
      </w:r>
      <w:proofErr w:type="spellEnd"/>
      <w:r>
        <w:t xml:space="preserve"> 3</w:t>
      </w:r>
      <w:r w:rsidRPr="00721A54">
        <w:rPr>
          <w:vertAlign w:val="superscript"/>
        </w:rPr>
        <w:t>rd</w:t>
      </w:r>
      <w:r>
        <w:t xml:space="preserve"> </w:t>
      </w:r>
      <w:proofErr w:type="spellStart"/>
      <w:r>
        <w:t>Yr</w:t>
      </w:r>
      <w:proofErr w:type="spellEnd"/>
      <w:r>
        <w:t>, CSE,</w:t>
      </w:r>
    </w:p>
    <w:p w14:paraId="10738D3E" w14:textId="384D5530" w:rsidR="00721A54" w:rsidRDefault="00721A54" w:rsidP="00721A54">
      <w:pPr>
        <w:pStyle w:val="Abstract"/>
        <w:spacing w:after="0" w:line="360" w:lineRule="auto"/>
        <w:ind w:left="720"/>
      </w:pPr>
      <w:r>
        <w:t>Kalasalingam Academy of Research and Education, India.</w:t>
      </w:r>
    </w:p>
    <w:p w14:paraId="09C9E756" w14:textId="045A03CC" w:rsidR="00721A54" w:rsidRDefault="00721A54" w:rsidP="00721A54">
      <w:pPr>
        <w:pStyle w:val="Abstract"/>
        <w:spacing w:after="0" w:line="360" w:lineRule="auto"/>
        <w:ind w:left="720"/>
      </w:pPr>
      <w:r>
        <w:t>Intern. at BEST ENLIST</w:t>
      </w:r>
      <w:r w:rsidR="003D25D8">
        <w:t>,</w:t>
      </w:r>
    </w:p>
    <w:p w14:paraId="2B6D1C52" w14:textId="0C505492" w:rsidR="00721A54" w:rsidRDefault="00721A54" w:rsidP="00721A54">
      <w:pPr>
        <w:pStyle w:val="Abstract"/>
        <w:spacing w:after="0" w:line="360" w:lineRule="auto"/>
        <w:ind w:left="720"/>
      </w:pPr>
      <w:hyperlink r:id="rId11" w:history="1">
        <w:r w:rsidRPr="00581567">
          <w:rPr>
            <w:rStyle w:val="Hyperlink"/>
          </w:rPr>
          <w:t>9918004046@klu.ac.in</w:t>
        </w:r>
      </w:hyperlink>
      <w:r w:rsidR="003D25D8">
        <w:t>,</w:t>
      </w:r>
    </w:p>
    <w:p w14:paraId="33A8206D" w14:textId="77777777" w:rsidR="00721A54" w:rsidRDefault="00721A54" w:rsidP="00721A54">
      <w:pPr>
        <w:pStyle w:val="Abstract"/>
        <w:spacing w:after="0" w:line="360" w:lineRule="auto"/>
        <w:ind w:left="720"/>
      </w:pPr>
      <w:r>
        <w:t>6303962484.</w:t>
      </w:r>
    </w:p>
    <w:p w14:paraId="55B22B9F" w14:textId="77777777" w:rsidR="00721A54" w:rsidRDefault="00721A54" w:rsidP="00721A54">
      <w:pPr>
        <w:pStyle w:val="Abstract"/>
        <w:spacing w:after="0" w:line="360" w:lineRule="auto"/>
      </w:pPr>
    </w:p>
    <w:p w14:paraId="605351D2" w14:textId="77777777" w:rsidR="00721A54" w:rsidRPr="003D25D8" w:rsidRDefault="00721A54" w:rsidP="00721A54">
      <w:pPr>
        <w:pStyle w:val="Abstract"/>
        <w:spacing w:after="0" w:line="360" w:lineRule="auto"/>
        <w:rPr>
          <w:b/>
          <w:bCs/>
        </w:rPr>
      </w:pPr>
      <w:r w:rsidRPr="003D25D8">
        <w:rPr>
          <w:b/>
          <w:bCs/>
        </w:rPr>
        <w:t>Disclaimer:</w:t>
      </w:r>
    </w:p>
    <w:p w14:paraId="0B19A59D" w14:textId="0CAB8B05" w:rsidR="00D4773D" w:rsidRPr="007C770C" w:rsidRDefault="00721A54" w:rsidP="00721A54">
      <w:pPr>
        <w:pStyle w:val="Abstract"/>
        <w:spacing w:after="0" w:line="360" w:lineRule="auto"/>
      </w:pPr>
      <w:r>
        <w:tab/>
        <w:t xml:space="preserve">This Project was developed as a React Internship Project at BEST ENLIST, Chennai, </w:t>
      </w:r>
      <w:proofErr w:type="spellStart"/>
      <w:r>
        <w:t>TamilNadu</w:t>
      </w:r>
      <w:proofErr w:type="spellEnd"/>
      <w:r>
        <w:t>.</w:t>
      </w:r>
      <w:r w:rsidR="00D4773D" w:rsidRPr="007C770C">
        <w:br w:type="page"/>
      </w:r>
    </w:p>
    <w:p w14:paraId="71F341D6" w14:textId="0566451D" w:rsidR="00106B79" w:rsidRDefault="007C683B">
      <w:pPr>
        <w:pStyle w:val="Title"/>
      </w:pPr>
      <w:sdt>
        <w:sdtPr>
          <w:alias w:val="Title:"/>
          <w:tag w:val="Title:"/>
          <w:id w:val="-1055697181"/>
          <w:placeholder>
            <w:docPart w:val="AB8459D2394E4EB3B882E4D7E16F689E"/>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roofErr w:type="spellStart"/>
          <w:r w:rsidR="00A656FF">
            <w:t>LeaderBoard</w:t>
          </w:r>
          <w:proofErr w:type="spellEnd"/>
          <w:r w:rsidR="00A656FF">
            <w:t xml:space="preserve"> Ap</w:t>
          </w:r>
          <w:r w:rsidR="00592C50">
            <w:t>p</w:t>
          </w:r>
        </w:sdtContent>
      </w:sdt>
    </w:p>
    <w:sdt>
      <w:sdtPr>
        <w:alias w:val="Subtitle:"/>
        <w:tag w:val="Subtitle:"/>
        <w:id w:val="219697527"/>
        <w:placeholder>
          <w:docPart w:val="5D2DFE4BDE9F4CACB7686EA43B951DBF"/>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1C31ABBA" w14:textId="509F4D97" w:rsidR="00106B79" w:rsidRDefault="00A656FF">
          <w:pPr>
            <w:pStyle w:val="Subtitle"/>
          </w:pPr>
          <w:r>
            <w:t>React application</w:t>
          </w:r>
        </w:p>
      </w:sdtContent>
    </w:sdt>
    <w:p w14:paraId="3895B126" w14:textId="0D77DE82" w:rsidR="00DC305C" w:rsidRDefault="00324F95" w:rsidP="00DC305C">
      <w:pPr>
        <w:pStyle w:val="Heading1"/>
        <w:rPr>
          <w:rFonts w:eastAsia="Times New Roman"/>
        </w:rPr>
      </w:pPr>
      <w:r>
        <w:t>Introduction</w:t>
      </w:r>
      <w:r w:rsidR="00592C50">
        <w:t>:</w:t>
      </w:r>
      <w:r w:rsidR="001E72D7">
        <w:t xml:space="preserve"> </w:t>
      </w:r>
    </w:p>
    <w:p w14:paraId="39141179" w14:textId="57A958C0" w:rsidR="00457EC9" w:rsidRDefault="005312D5">
      <w:pPr>
        <w:rPr>
          <w:rFonts w:eastAsia="Times New Roman"/>
        </w:rPr>
      </w:pPr>
      <w:r>
        <w:rPr>
          <w:rFonts w:eastAsia="Times New Roman"/>
        </w:rPr>
        <w:t>The Quizzoholics website (leader-board-app) is used basically for taking quizzes or making quizzes. It i</w:t>
      </w:r>
      <w:r w:rsidR="00457EC9">
        <w:rPr>
          <w:rFonts w:eastAsia="Times New Roman"/>
        </w:rPr>
        <w:t>s secured as the users have to authenticate and should be authorized to use the webiste for managing their quizzes or attending them.</w:t>
      </w:r>
    </w:p>
    <w:p w14:paraId="69B714AC" w14:textId="73B52FA6" w:rsidR="00457EC9" w:rsidRDefault="00457EC9" w:rsidP="00457EC9">
      <w:pPr>
        <w:pStyle w:val="Heading1"/>
      </w:pPr>
      <w:r>
        <w:t>Sneek Peek into the website:</w:t>
      </w:r>
    </w:p>
    <w:p w14:paraId="68640FA6" w14:textId="77777777" w:rsidR="00606426" w:rsidRDefault="00606426" w:rsidP="00606426">
      <w:pPr>
        <w:pStyle w:val="ListParagraph"/>
        <w:numPr>
          <w:ilvl w:val="0"/>
          <w:numId w:val="36"/>
        </w:numPr>
      </w:pPr>
      <w:r w:rsidRPr="00606426">
        <w:drawing>
          <wp:anchor distT="0" distB="0" distL="114300" distR="114300" simplePos="0" relativeHeight="251681792" behindDoc="0" locked="0" layoutInCell="1" allowOverlap="1" wp14:anchorId="42BF5544" wp14:editId="5DFDE46F">
            <wp:simplePos x="0" y="0"/>
            <wp:positionH relativeFrom="margin">
              <wp:align>right</wp:align>
            </wp:positionH>
            <wp:positionV relativeFrom="page">
              <wp:posOffset>3567611</wp:posOffset>
            </wp:positionV>
            <wp:extent cx="6400800" cy="3434080"/>
            <wp:effectExtent l="19050" t="19050" r="1905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434080"/>
                    </a:xfrm>
                    <a:prstGeom prst="rect">
                      <a:avLst/>
                    </a:prstGeom>
                    <a:ln>
                      <a:solidFill>
                        <a:schemeClr val="tx1"/>
                      </a:solidFill>
                    </a:ln>
                  </pic:spPr>
                </pic:pic>
              </a:graphicData>
            </a:graphic>
          </wp:anchor>
        </w:drawing>
      </w:r>
      <w:r>
        <w:t>Admin Page</w:t>
      </w:r>
    </w:p>
    <w:p w14:paraId="0E275EFC" w14:textId="77777777" w:rsidR="00606426" w:rsidRDefault="00606426">
      <w:r>
        <w:br w:type="page"/>
      </w:r>
    </w:p>
    <w:p w14:paraId="2F58C75F" w14:textId="25629037" w:rsidR="00606426" w:rsidRDefault="00606426" w:rsidP="00606426">
      <w:pPr>
        <w:pStyle w:val="ListParagraph"/>
        <w:numPr>
          <w:ilvl w:val="0"/>
          <w:numId w:val="36"/>
        </w:numPr>
      </w:pPr>
      <w:r w:rsidRPr="00606426">
        <w:lastRenderedPageBreak/>
        <w:drawing>
          <wp:anchor distT="0" distB="0" distL="114300" distR="114300" simplePos="0" relativeHeight="251683840" behindDoc="0" locked="0" layoutInCell="1" allowOverlap="1" wp14:anchorId="27E9A36F" wp14:editId="46EF2977">
            <wp:simplePos x="0" y="0"/>
            <wp:positionH relativeFrom="margin">
              <wp:align>right</wp:align>
            </wp:positionH>
            <wp:positionV relativeFrom="page">
              <wp:posOffset>975632</wp:posOffset>
            </wp:positionV>
            <wp:extent cx="6400800" cy="3434080"/>
            <wp:effectExtent l="19050" t="19050" r="19050" b="139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434080"/>
                    </a:xfrm>
                    <a:prstGeom prst="rect">
                      <a:avLst/>
                    </a:prstGeom>
                    <a:ln>
                      <a:solidFill>
                        <a:schemeClr val="tx1"/>
                      </a:solidFill>
                    </a:ln>
                  </pic:spPr>
                </pic:pic>
              </a:graphicData>
            </a:graphic>
          </wp:anchor>
        </w:drawing>
      </w:r>
      <w:r>
        <w:t>Home Page (common)</w:t>
      </w:r>
    </w:p>
    <w:p w14:paraId="115D41AB" w14:textId="77777777" w:rsidR="00606426" w:rsidRDefault="00606426" w:rsidP="00606426">
      <w:pPr>
        <w:pStyle w:val="ListParagraph"/>
        <w:numPr>
          <w:ilvl w:val="0"/>
          <w:numId w:val="36"/>
        </w:numPr>
      </w:pPr>
      <w:r w:rsidRPr="00606426">
        <w:drawing>
          <wp:anchor distT="0" distB="0" distL="114300" distR="114300" simplePos="0" relativeHeight="251685888" behindDoc="0" locked="0" layoutInCell="1" allowOverlap="1" wp14:anchorId="73E24D26" wp14:editId="06E2F97C">
            <wp:simplePos x="0" y="0"/>
            <wp:positionH relativeFrom="margin">
              <wp:align>right</wp:align>
            </wp:positionH>
            <wp:positionV relativeFrom="page">
              <wp:posOffset>4669881</wp:posOffset>
            </wp:positionV>
            <wp:extent cx="6400800" cy="3434080"/>
            <wp:effectExtent l="19050" t="19050" r="19050" b="139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434080"/>
                    </a:xfrm>
                    <a:prstGeom prst="rect">
                      <a:avLst/>
                    </a:prstGeom>
                    <a:ln>
                      <a:solidFill>
                        <a:schemeClr val="tx1"/>
                      </a:solidFill>
                    </a:ln>
                  </pic:spPr>
                </pic:pic>
              </a:graphicData>
            </a:graphic>
          </wp:anchor>
        </w:drawing>
      </w:r>
      <w:r>
        <w:t>Rankings</w:t>
      </w:r>
      <w:r w:rsidRPr="00606426">
        <w:rPr>
          <w:noProof/>
        </w:rPr>
        <w:t xml:space="preserve"> </w:t>
      </w:r>
      <w:r w:rsidRPr="00606426">
        <w:t xml:space="preserve"> </w:t>
      </w:r>
    </w:p>
    <w:p w14:paraId="20F34223" w14:textId="77777777" w:rsidR="00606426" w:rsidRDefault="00606426">
      <w:r>
        <w:br w:type="page"/>
      </w:r>
    </w:p>
    <w:p w14:paraId="168423E9" w14:textId="4DD377E1" w:rsidR="00606426" w:rsidRDefault="00606426" w:rsidP="00606426">
      <w:pPr>
        <w:pStyle w:val="ListParagraph"/>
        <w:numPr>
          <w:ilvl w:val="0"/>
          <w:numId w:val="36"/>
        </w:numPr>
      </w:pPr>
      <w:r w:rsidRPr="00606426">
        <w:lastRenderedPageBreak/>
        <w:drawing>
          <wp:anchor distT="0" distB="0" distL="114300" distR="114300" simplePos="0" relativeHeight="251687936" behindDoc="0" locked="0" layoutInCell="1" allowOverlap="1" wp14:anchorId="098FD0D9" wp14:editId="7C4BD384">
            <wp:simplePos x="0" y="0"/>
            <wp:positionH relativeFrom="margin">
              <wp:align>right</wp:align>
            </wp:positionH>
            <wp:positionV relativeFrom="page">
              <wp:posOffset>914400</wp:posOffset>
            </wp:positionV>
            <wp:extent cx="6400800" cy="3434080"/>
            <wp:effectExtent l="19050" t="19050" r="19050" b="139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34080"/>
                    </a:xfrm>
                    <a:prstGeom prst="rect">
                      <a:avLst/>
                    </a:prstGeom>
                    <a:ln>
                      <a:solidFill>
                        <a:schemeClr val="tx1"/>
                      </a:solidFill>
                    </a:ln>
                  </pic:spPr>
                </pic:pic>
              </a:graphicData>
            </a:graphic>
          </wp:anchor>
        </w:drawing>
      </w:r>
      <w:r>
        <w:t>Login Page:</w:t>
      </w:r>
    </w:p>
    <w:p w14:paraId="6AF6A907" w14:textId="44AABEA4" w:rsidR="0051510C" w:rsidRDefault="0051510C" w:rsidP="00606426">
      <w:pPr>
        <w:pStyle w:val="ListParagraph"/>
        <w:numPr>
          <w:ilvl w:val="0"/>
          <w:numId w:val="36"/>
        </w:numPr>
      </w:pPr>
      <w:r w:rsidRPr="0051510C">
        <w:drawing>
          <wp:anchor distT="0" distB="0" distL="114300" distR="114300" simplePos="0" relativeHeight="251689984" behindDoc="0" locked="0" layoutInCell="1" allowOverlap="1" wp14:anchorId="5E3139E8" wp14:editId="0F473770">
            <wp:simplePos x="0" y="0"/>
            <wp:positionH relativeFrom="margin">
              <wp:align>right</wp:align>
            </wp:positionH>
            <wp:positionV relativeFrom="page">
              <wp:posOffset>4723584</wp:posOffset>
            </wp:positionV>
            <wp:extent cx="6400800" cy="3433445"/>
            <wp:effectExtent l="19050" t="19050" r="19050" b="146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3433762"/>
                    </a:xfrm>
                    <a:prstGeom prst="rect">
                      <a:avLst/>
                    </a:prstGeom>
                    <a:ln>
                      <a:solidFill>
                        <a:schemeClr val="tx1"/>
                      </a:solidFill>
                    </a:ln>
                  </pic:spPr>
                </pic:pic>
              </a:graphicData>
            </a:graphic>
          </wp:anchor>
        </w:drawing>
      </w:r>
      <w:r w:rsidR="00606426" w:rsidRPr="00606426">
        <w:t xml:space="preserve"> </w:t>
      </w:r>
      <w:r>
        <w:t>Attending Quiz:</w:t>
      </w:r>
    </w:p>
    <w:p w14:paraId="2615C02C" w14:textId="77777777" w:rsidR="00A332B7" w:rsidRDefault="00A332B7">
      <w:r>
        <w:br w:type="page"/>
      </w:r>
    </w:p>
    <w:p w14:paraId="57F60010" w14:textId="23FB2D32" w:rsidR="00A332B7" w:rsidRDefault="00A332B7" w:rsidP="00A332B7">
      <w:r>
        <w:rPr>
          <w:noProof/>
        </w:rPr>
        <w:lastRenderedPageBreak/>
        <w:drawing>
          <wp:anchor distT="0" distB="0" distL="114300" distR="114300" simplePos="0" relativeHeight="251691008" behindDoc="0" locked="0" layoutInCell="1" allowOverlap="1" wp14:anchorId="7920CE7B" wp14:editId="71AD8D5A">
            <wp:simplePos x="0" y="0"/>
            <wp:positionH relativeFrom="page">
              <wp:posOffset>598714</wp:posOffset>
            </wp:positionH>
            <wp:positionV relativeFrom="page">
              <wp:posOffset>925195</wp:posOffset>
            </wp:positionV>
            <wp:extent cx="6192520" cy="83299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520" cy="8329930"/>
                    </a:xfrm>
                    <a:prstGeom prst="rect">
                      <a:avLst/>
                    </a:prstGeom>
                  </pic:spPr>
                </pic:pic>
              </a:graphicData>
            </a:graphic>
          </wp:anchor>
        </w:drawing>
      </w:r>
      <w:r>
        <w:t>Data Flow in the Application (at a glance):</w:t>
      </w:r>
    </w:p>
    <w:p w14:paraId="266A88E7" w14:textId="76018C5C" w:rsidR="00324F95" w:rsidRDefault="0051510C" w:rsidP="00A332B7">
      <w:r w:rsidRPr="0051510C">
        <w:lastRenderedPageBreak/>
        <w:t xml:space="preserve"> </w:t>
      </w:r>
    </w:p>
    <w:p w14:paraId="2F773D9C" w14:textId="5201B430" w:rsidR="00DC305C" w:rsidRDefault="00324F95" w:rsidP="00324F95">
      <w:pPr>
        <w:pStyle w:val="Heading1"/>
      </w:pPr>
      <w:r>
        <w:t>Documentation</w:t>
      </w:r>
    </w:p>
    <w:p w14:paraId="0C835368" w14:textId="0A53771C" w:rsidR="00DC305C" w:rsidRDefault="00324F95" w:rsidP="00DC305C">
      <w:pPr>
        <w:spacing w:after="160"/>
        <w:rPr>
          <w:color w:val="000000" w:themeColor="text1"/>
        </w:rPr>
      </w:pPr>
      <w:r>
        <w:rPr>
          <w:color w:val="000000" w:themeColor="text1"/>
        </w:rPr>
        <w:t>This section contains about the documentation of the website both for frontend in react.js and backend in python with flask framework.</w:t>
      </w:r>
    </w:p>
    <w:p w14:paraId="55E64BF1" w14:textId="2C57F0A8" w:rsidR="00324F95" w:rsidRDefault="00324F95" w:rsidP="00324F95">
      <w:pPr>
        <w:pStyle w:val="Heading2"/>
      </w:pPr>
      <w:r>
        <w:t>Frontend doc:</w:t>
      </w:r>
    </w:p>
    <w:p w14:paraId="44B8317A" w14:textId="05CA86BD" w:rsidR="00324F95" w:rsidRDefault="004443B3" w:rsidP="00324F95">
      <w:r>
        <w:rPr>
          <w:noProof/>
        </w:rPr>
        <mc:AlternateContent>
          <mc:Choice Requires="wps">
            <w:drawing>
              <wp:anchor distT="0" distB="0" distL="114300" distR="114300" simplePos="0" relativeHeight="251661312" behindDoc="0" locked="0" layoutInCell="1" allowOverlap="1" wp14:anchorId="459FC418" wp14:editId="1AE3A5DF">
                <wp:simplePos x="0" y="0"/>
                <wp:positionH relativeFrom="column">
                  <wp:posOffset>1903095</wp:posOffset>
                </wp:positionH>
                <wp:positionV relativeFrom="paragraph">
                  <wp:posOffset>6149340</wp:posOffset>
                </wp:positionV>
                <wp:extent cx="260604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606040" cy="635"/>
                        </a:xfrm>
                        <a:prstGeom prst="rect">
                          <a:avLst/>
                        </a:prstGeom>
                        <a:solidFill>
                          <a:prstClr val="white"/>
                        </a:solidFill>
                        <a:ln>
                          <a:noFill/>
                        </a:ln>
                      </wps:spPr>
                      <wps:txbx>
                        <w:txbxContent>
                          <w:p w14:paraId="610D42F2" w14:textId="38AA12AD" w:rsidR="004443B3" w:rsidRPr="000D711B" w:rsidRDefault="004443B3" w:rsidP="004443B3">
                            <w:pPr>
                              <w:pStyle w:val="Caption"/>
                              <w:rPr>
                                <w:sz w:val="23"/>
                                <w:szCs w:val="23"/>
                              </w:rPr>
                            </w:pPr>
                            <w:r>
                              <w:t xml:space="preserve">Figure </w:t>
                            </w:r>
                            <w:r>
                              <w:fldChar w:fldCharType="begin"/>
                            </w:r>
                            <w:r>
                              <w:instrText xml:space="preserve"> SEQ Figure \* ARABIC </w:instrText>
                            </w:r>
                            <w:r>
                              <w:fldChar w:fldCharType="separate"/>
                            </w:r>
                            <w:r w:rsidR="002663A5">
                              <w:rPr>
                                <w:noProof/>
                              </w:rPr>
                              <w:t>1</w:t>
                            </w:r>
                            <w:r>
                              <w:fldChar w:fldCharType="end"/>
                            </w:r>
                            <w:r>
                              <w:t xml:space="preserve"> Frontend Folder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FC418" id="_x0000_t202" coordsize="21600,21600" o:spt="202" path="m,l,21600r21600,l21600,xe">
                <v:stroke joinstyle="miter"/>
                <v:path gradientshapeok="t" o:connecttype="rect"/>
              </v:shapetype>
              <v:shape id="Text Box 2" o:spid="_x0000_s1026" type="#_x0000_t202" style="position:absolute;margin-left:149.85pt;margin-top:484.2pt;width:20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" stroked="f">
                <v:textbox style="mso-fit-shape-to-text:t" inset="0,0,0,0">
                  <w:txbxContent>
                    <w:p w14:paraId="610D42F2" w14:textId="38AA12AD" w:rsidR="004443B3" w:rsidRPr="000D711B" w:rsidRDefault="004443B3" w:rsidP="004443B3">
                      <w:pPr>
                        <w:pStyle w:val="Caption"/>
                        <w:rPr>
                          <w:sz w:val="23"/>
                          <w:szCs w:val="23"/>
                        </w:rPr>
                      </w:pPr>
                      <w:r>
                        <w:t xml:space="preserve">Figure </w:t>
                      </w:r>
                      <w:r>
                        <w:fldChar w:fldCharType="begin"/>
                      </w:r>
                      <w:r>
                        <w:instrText xml:space="preserve"> SEQ Figure \* ARABIC </w:instrText>
                      </w:r>
                      <w:r>
                        <w:fldChar w:fldCharType="separate"/>
                      </w:r>
                      <w:r w:rsidR="002663A5">
                        <w:rPr>
                          <w:noProof/>
                        </w:rPr>
                        <w:t>1</w:t>
                      </w:r>
                      <w:r>
                        <w:fldChar w:fldCharType="end"/>
                      </w:r>
                      <w:r>
                        <w:t xml:space="preserve"> Frontend Folder Structure</w:t>
                      </w:r>
                    </w:p>
                  </w:txbxContent>
                </v:textbox>
                <w10:wrap type="topAndBottom"/>
              </v:shape>
            </w:pict>
          </mc:Fallback>
        </mc:AlternateContent>
      </w:r>
      <w:r w:rsidRPr="004443B3">
        <w:drawing>
          <wp:anchor distT="0" distB="0" distL="114300" distR="114300" simplePos="0" relativeHeight="251659264" behindDoc="0" locked="0" layoutInCell="1" allowOverlap="1" wp14:anchorId="2C32FEAE" wp14:editId="135BA8EF">
            <wp:simplePos x="0" y="0"/>
            <wp:positionH relativeFrom="page">
              <wp:posOffset>2588895</wp:posOffset>
            </wp:positionH>
            <wp:positionV relativeFrom="page">
              <wp:posOffset>2676525</wp:posOffset>
            </wp:positionV>
            <wp:extent cx="2606400" cy="524160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6400" cy="5241600"/>
                    </a:xfrm>
                    <a:prstGeom prst="rect">
                      <a:avLst/>
                    </a:prstGeom>
                  </pic:spPr>
                </pic:pic>
              </a:graphicData>
            </a:graphic>
            <wp14:sizeRelH relativeFrom="margin">
              <wp14:pctWidth>0</wp14:pctWidth>
            </wp14:sizeRelH>
            <wp14:sizeRelV relativeFrom="margin">
              <wp14:pctHeight>0</wp14:pctHeight>
            </wp14:sizeRelV>
          </wp:anchor>
        </w:drawing>
      </w:r>
      <w:r w:rsidR="00324F95">
        <w:t xml:space="preserve"> The frontend project folder follows the same folder structure that the ‘create-react-app’  uses for creating any other react applications. The main entry to the project and all the development was done in the ‘src’ folder where</w:t>
      </w:r>
      <w:r>
        <w:t xml:space="preserve"> </w:t>
      </w:r>
      <w:r w:rsidR="00324F95">
        <w:t>all the JavaScript files live in</w:t>
      </w:r>
      <w:r>
        <w:t xml:space="preserve"> </w:t>
      </w:r>
      <w:r>
        <w:t xml:space="preserve">and </w:t>
      </w:r>
      <w:r>
        <w:t>we will</w:t>
      </w:r>
      <w:r>
        <w:t xml:space="preserve"> consider </w:t>
      </w:r>
      <w:r>
        <w:t xml:space="preserve">this as our working </w:t>
      </w:r>
      <w:r>
        <w:t>folder from now on</w:t>
      </w:r>
      <w:r>
        <w:t>,</w:t>
      </w:r>
      <w:r>
        <w:t xml:space="preserve"> for</w:t>
      </w:r>
      <w:r>
        <w:t xml:space="preserve"> the</w:t>
      </w:r>
      <w:r>
        <w:t xml:space="preserve"> sake of making this doc clean and simple</w:t>
      </w:r>
      <w:r w:rsidR="00324F95">
        <w:t>.</w:t>
      </w:r>
    </w:p>
    <w:p w14:paraId="567A0805" w14:textId="1FFD6AFB" w:rsidR="004443B3" w:rsidRDefault="004443B3" w:rsidP="00324F95"/>
    <w:p w14:paraId="57FDE265" w14:textId="41E313E8" w:rsidR="004443B3" w:rsidRDefault="004443B3" w:rsidP="00324F95"/>
    <w:p w14:paraId="7111C8D4" w14:textId="3377303D" w:rsidR="004443B3" w:rsidRDefault="004443B3" w:rsidP="004443B3">
      <w:pPr>
        <w:pStyle w:val="Heading3"/>
      </w:pPr>
      <w:r>
        <w:t>Dependencies:</w:t>
      </w:r>
    </w:p>
    <w:p w14:paraId="4BDEA81F" w14:textId="48EE819B" w:rsidR="00A30988" w:rsidRDefault="00A30988" w:rsidP="00A30988">
      <w:pPr>
        <w:pStyle w:val="ListParagraph"/>
        <w:numPr>
          <w:ilvl w:val="0"/>
          <w:numId w:val="30"/>
        </w:numPr>
      </w:pPr>
      <w:r>
        <w:t>r</w:t>
      </w:r>
      <w:r w:rsidR="004443B3">
        <w:t>eact-router-dom:</w:t>
      </w:r>
    </w:p>
    <w:p w14:paraId="00EF05FB" w14:textId="7F9FE88D" w:rsidR="00A30988" w:rsidRDefault="00A30988" w:rsidP="00A30988">
      <w:pPr>
        <w:pStyle w:val="ListParagraph"/>
        <w:ind w:left="1440"/>
      </w:pPr>
      <w:r>
        <w:t>This dependency was used to maintain the internal routing and to render the components dynamically on the client.</w:t>
      </w:r>
    </w:p>
    <w:p w14:paraId="0DCA6448" w14:textId="0F0B2E2D" w:rsidR="00A30988" w:rsidRDefault="004443B3" w:rsidP="00A30988">
      <w:pPr>
        <w:pStyle w:val="ListParagraph"/>
        <w:numPr>
          <w:ilvl w:val="0"/>
          <w:numId w:val="30"/>
        </w:numPr>
      </w:pPr>
      <w:r>
        <w:t>@auth0/auth0-react:</w:t>
      </w:r>
    </w:p>
    <w:p w14:paraId="3AF71C23" w14:textId="7CD37421" w:rsidR="00A30988" w:rsidRDefault="00A30988" w:rsidP="00A30988">
      <w:pPr>
        <w:pStyle w:val="ListParagraph"/>
        <w:ind w:left="1440"/>
      </w:pPr>
      <w:r>
        <w:t xml:space="preserve">This </w:t>
      </w:r>
      <w:r w:rsidR="00792CC2">
        <w:t>an</w:t>
      </w:r>
      <w:r>
        <w:t xml:space="preserve"> </w:t>
      </w:r>
      <w:r w:rsidR="00792CC2">
        <w:t>SDK</w:t>
      </w:r>
      <w:r>
        <w:t xml:space="preserve"> from the auth0 used for </w:t>
      </w:r>
      <w:r w:rsidR="00792CC2">
        <w:t>a</w:t>
      </w:r>
      <w:r>
        <w:t>uthentication and authorization of the users to the website and secure both the frontend and backend.</w:t>
      </w:r>
    </w:p>
    <w:p w14:paraId="0B401651" w14:textId="68C5E96B" w:rsidR="00AD4584" w:rsidRPr="00AD4584" w:rsidRDefault="00AD4584" w:rsidP="00AD4584">
      <w:pPr>
        <w:pStyle w:val="Heading3"/>
      </w:pPr>
      <w:r w:rsidRPr="00AD4584">
        <w:t>Components:</w:t>
      </w:r>
    </w:p>
    <w:p w14:paraId="3F7F959B" w14:textId="4F5AFFBD" w:rsidR="004443B3" w:rsidRDefault="004443B3" w:rsidP="00AD4584">
      <w:pPr>
        <w:pStyle w:val="Style1"/>
      </w:pPr>
      <w:r>
        <w:t>Index.js:</w:t>
      </w:r>
    </w:p>
    <w:p w14:paraId="500D6D05" w14:textId="01FBC2C4" w:rsidR="004443B3" w:rsidRDefault="00792CC2" w:rsidP="004443B3">
      <w:r w:rsidRPr="0045609E">
        <w:drawing>
          <wp:anchor distT="0" distB="0" distL="114300" distR="114300" simplePos="0" relativeHeight="251663360" behindDoc="0" locked="0" layoutInCell="1" allowOverlap="1" wp14:anchorId="0C8C5796" wp14:editId="326B844A">
            <wp:simplePos x="0" y="0"/>
            <wp:positionH relativeFrom="margin">
              <wp:align>right</wp:align>
            </wp:positionH>
            <wp:positionV relativeFrom="page">
              <wp:posOffset>3777978</wp:posOffset>
            </wp:positionV>
            <wp:extent cx="6400800" cy="31902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190240"/>
                    </a:xfrm>
                    <a:prstGeom prst="rect">
                      <a:avLst/>
                    </a:prstGeom>
                  </pic:spPr>
                </pic:pic>
              </a:graphicData>
            </a:graphic>
          </wp:anchor>
        </w:drawing>
      </w:r>
      <w:r w:rsidR="0045609E">
        <w:rPr>
          <w:noProof/>
        </w:rPr>
        <mc:AlternateContent>
          <mc:Choice Requires="wps">
            <w:drawing>
              <wp:anchor distT="0" distB="0" distL="114300" distR="114300" simplePos="0" relativeHeight="251665408" behindDoc="0" locked="0" layoutInCell="1" allowOverlap="1" wp14:anchorId="505F8AA9" wp14:editId="29C80966">
                <wp:simplePos x="0" y="0"/>
                <wp:positionH relativeFrom="column">
                  <wp:posOffset>0</wp:posOffset>
                </wp:positionH>
                <wp:positionV relativeFrom="paragraph">
                  <wp:posOffset>4217670</wp:posOffset>
                </wp:positionV>
                <wp:extent cx="64008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4BA6006" w14:textId="3B97E1E0" w:rsidR="0045609E" w:rsidRPr="00484069" w:rsidRDefault="0045609E" w:rsidP="0045609E">
                            <w:pPr>
                              <w:pStyle w:val="Caption"/>
                              <w:jc w:val="center"/>
                              <w:rPr>
                                <w:sz w:val="23"/>
                                <w:szCs w:val="23"/>
                              </w:rPr>
                            </w:pPr>
                            <w:r>
                              <w:t xml:space="preserve">Figure </w:t>
                            </w:r>
                            <w:r>
                              <w:fldChar w:fldCharType="begin"/>
                            </w:r>
                            <w:r>
                              <w:instrText xml:space="preserve"> SEQ Figure \* ARABIC </w:instrText>
                            </w:r>
                            <w:r>
                              <w:fldChar w:fldCharType="separate"/>
                            </w:r>
                            <w:r w:rsidR="002663A5">
                              <w:rPr>
                                <w:noProof/>
                              </w:rPr>
                              <w:t>2</w:t>
                            </w:r>
                            <w:r>
                              <w:fldChar w:fldCharType="end"/>
                            </w:r>
                            <w:r>
                              <w:t xml:space="preserve"> Index.js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F8AA9" id="Text Box 4" o:spid="_x0000_s1027" type="#_x0000_t202" style="position:absolute;margin-left:0;margin-top:332.1pt;width:7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" stroked="f">
                <v:textbox style="mso-fit-shape-to-text:t" inset="0,0,0,0">
                  <w:txbxContent>
                    <w:p w14:paraId="34BA6006" w14:textId="3B97E1E0" w:rsidR="0045609E" w:rsidRPr="00484069" w:rsidRDefault="0045609E" w:rsidP="0045609E">
                      <w:pPr>
                        <w:pStyle w:val="Caption"/>
                        <w:jc w:val="center"/>
                        <w:rPr>
                          <w:sz w:val="23"/>
                          <w:szCs w:val="23"/>
                        </w:rPr>
                      </w:pPr>
                      <w:r>
                        <w:t xml:space="preserve">Figure </w:t>
                      </w:r>
                      <w:r>
                        <w:fldChar w:fldCharType="begin"/>
                      </w:r>
                      <w:r>
                        <w:instrText xml:space="preserve"> SEQ Figure \* ARABIC </w:instrText>
                      </w:r>
                      <w:r>
                        <w:fldChar w:fldCharType="separate"/>
                      </w:r>
                      <w:r w:rsidR="002663A5">
                        <w:rPr>
                          <w:noProof/>
                        </w:rPr>
                        <w:t>2</w:t>
                      </w:r>
                      <w:r>
                        <w:fldChar w:fldCharType="end"/>
                      </w:r>
                      <w:r>
                        <w:t xml:space="preserve"> Index.js</w:t>
                      </w:r>
                    </w:p>
                  </w:txbxContent>
                </v:textbox>
                <w10:wrap type="topAndBottom"/>
              </v:shape>
            </w:pict>
          </mc:Fallback>
        </mc:AlternateContent>
      </w:r>
      <w:r w:rsidR="004443B3">
        <w:tab/>
        <w:t>This file just links the App component (in ‘./App.js’) to the index.html file in the public folder which is the one that displayed when the website is served.</w:t>
      </w:r>
      <w:r w:rsidR="00A30988">
        <w:t xml:space="preserve"> The ‘App’ component is enclosed with in the BrowserRouter component imported from ‘react-router-dom’</w:t>
      </w:r>
      <w:r w:rsidR="00274877">
        <w:t xml:space="preserve"> for enabling the routing feature in the app  which is again enclosed with the customized Auth0Provider component from the auth0 </w:t>
      </w:r>
      <w:proofErr w:type="spellStart"/>
      <w:r w:rsidR="00274877">
        <w:t>sdk</w:t>
      </w:r>
      <w:proofErr w:type="spellEnd"/>
      <w:r w:rsidR="00274877">
        <w:t xml:space="preserve"> to enable the authentication feature.</w:t>
      </w:r>
    </w:p>
    <w:p w14:paraId="609B3F9C" w14:textId="3177E038" w:rsidR="00274877" w:rsidRDefault="00274877" w:rsidP="004443B3"/>
    <w:p w14:paraId="70263ABD" w14:textId="77777777" w:rsidR="00792CC2" w:rsidRDefault="00792CC2">
      <w:pPr>
        <w:rPr>
          <w:b/>
          <w:color w:val="7B3C17" w:themeColor="accent2" w:themeShade="80"/>
          <w:sz w:val="24"/>
        </w:rPr>
      </w:pPr>
      <w:r>
        <w:br w:type="page"/>
      </w:r>
    </w:p>
    <w:p w14:paraId="38CF1916" w14:textId="61BECF5E" w:rsidR="00274877" w:rsidRDefault="00274877" w:rsidP="00AD4584">
      <w:pPr>
        <w:pStyle w:val="Style1"/>
      </w:pPr>
      <w:r>
        <w:lastRenderedPageBreak/>
        <w:t>App.js:</w:t>
      </w:r>
    </w:p>
    <w:p w14:paraId="42D20A1C" w14:textId="2FA41F21" w:rsidR="00274877" w:rsidRDefault="00274877" w:rsidP="00274877">
      <w:pPr>
        <w:ind w:firstLine="720"/>
      </w:pPr>
      <w:r>
        <w:t>The App component in the</w:t>
      </w:r>
      <w:r w:rsidR="0045609E">
        <w:t xml:space="preserve"> file is kind of a root component to all the others. Basically, the App component renders a Header component which is a header to the website and based on the user’s authorization they will be shown a Dashboard component (only for logged in users) or a Publicpage component which is common for all the unauthorized users.</w:t>
      </w:r>
    </w:p>
    <w:p w14:paraId="0432CD4C" w14:textId="483CB43D" w:rsidR="00FE64E6" w:rsidRDefault="00792CC2" w:rsidP="00792CC2">
      <w:pPr>
        <w:ind w:firstLine="720"/>
        <w:rPr>
          <w:noProof/>
        </w:rPr>
      </w:pPr>
      <w:r w:rsidRPr="00FE64E6">
        <w:drawing>
          <wp:anchor distT="0" distB="0" distL="114300" distR="114300" simplePos="0" relativeHeight="251679744" behindDoc="0" locked="0" layoutInCell="1" allowOverlap="1" wp14:anchorId="406D071B" wp14:editId="5BDB6C30">
            <wp:simplePos x="0" y="0"/>
            <wp:positionH relativeFrom="margin">
              <wp:align>left</wp:align>
            </wp:positionH>
            <wp:positionV relativeFrom="page">
              <wp:posOffset>2811327</wp:posOffset>
            </wp:positionV>
            <wp:extent cx="6058425" cy="674428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425" cy="6744284"/>
                    </a:xfrm>
                    <a:prstGeom prst="rect">
                      <a:avLst/>
                    </a:prstGeom>
                  </pic:spPr>
                </pic:pic>
              </a:graphicData>
            </a:graphic>
          </wp:anchor>
        </w:drawing>
      </w:r>
      <w:r w:rsidR="0045609E">
        <w:t>The authorization part will take place in this component when the user decides to login, they will be redirected a login page and if the user is authenticated then the user will be redirected again to the page with his/her dashboard in it.</w:t>
      </w:r>
      <w:r w:rsidR="00FE64E6">
        <w:t xml:space="preserve"> Route component from react-router-dom package is used to make this a smooth flow and show the components based on the context that returned by the ‘useAuth0‘ custom hook from auth0 </w:t>
      </w:r>
      <w:r w:rsidR="00FE64E6">
        <w:rPr>
          <w:noProof/>
        </w:rPr>
        <mc:AlternateContent>
          <mc:Choice Requires="wps">
            <w:drawing>
              <wp:anchor distT="0" distB="0" distL="114300" distR="114300" simplePos="0" relativeHeight="251669504" behindDoc="0" locked="0" layoutInCell="1" allowOverlap="1" wp14:anchorId="5709FB01" wp14:editId="4A570D6F">
                <wp:simplePos x="0" y="0"/>
                <wp:positionH relativeFrom="margin">
                  <wp:align>left</wp:align>
                </wp:positionH>
                <wp:positionV relativeFrom="paragraph">
                  <wp:posOffset>7269934</wp:posOffset>
                </wp:positionV>
                <wp:extent cx="6057900" cy="635"/>
                <wp:effectExtent l="0" t="0" r="0" b="6350"/>
                <wp:wrapTopAndBottom/>
                <wp:docPr id="6" name="Text Box 6"/>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575B390" w14:textId="7E8C0CE4" w:rsidR="00FE64E6" w:rsidRPr="008D51FD" w:rsidRDefault="00FE64E6" w:rsidP="00FE64E6">
                            <w:pPr>
                              <w:pStyle w:val="Caption"/>
                              <w:jc w:val="center"/>
                              <w:rPr>
                                <w:sz w:val="23"/>
                                <w:szCs w:val="23"/>
                              </w:rPr>
                            </w:pPr>
                            <w:r>
                              <w:t xml:space="preserve">Figure </w:t>
                            </w:r>
                            <w:r>
                              <w:fldChar w:fldCharType="begin"/>
                            </w:r>
                            <w:r>
                              <w:instrText xml:space="preserve"> SEQ Figure \* ARABIC </w:instrText>
                            </w:r>
                            <w:r>
                              <w:fldChar w:fldCharType="separate"/>
                            </w:r>
                            <w:r w:rsidR="002663A5">
                              <w:rPr>
                                <w:noProof/>
                              </w:rPr>
                              <w:t>3</w:t>
                            </w:r>
                            <w:r>
                              <w:fldChar w:fldCharType="end"/>
                            </w:r>
                            <w:r>
                              <w:t xml:space="preserve"> App.js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FB01" id="Text Box 6" o:spid="_x0000_s1028" type="#_x0000_t202" style="position:absolute;left:0;text-align:left;margin-left:0;margin-top:572.45pt;width:477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qxeLQIAAGQEAAAOAAAAZHJzL2Uyb0RvYy54bWysVMFu2zAMvQ/YPwi6L3YyNNu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" stroked="f">
                <v:textbox style="mso-fit-shape-to-text:t" inset="0,0,0,0">
                  <w:txbxContent>
                    <w:p w14:paraId="4575B390" w14:textId="7E8C0CE4" w:rsidR="00FE64E6" w:rsidRPr="008D51FD" w:rsidRDefault="00FE64E6" w:rsidP="00FE64E6">
                      <w:pPr>
                        <w:pStyle w:val="Caption"/>
                        <w:jc w:val="center"/>
                        <w:rPr>
                          <w:sz w:val="23"/>
                          <w:szCs w:val="23"/>
                        </w:rPr>
                      </w:pPr>
                      <w:r>
                        <w:t xml:space="preserve">Figure </w:t>
                      </w:r>
                      <w:r>
                        <w:fldChar w:fldCharType="begin"/>
                      </w:r>
                      <w:r>
                        <w:instrText xml:space="preserve"> SEQ Figure \* ARABIC </w:instrText>
                      </w:r>
                      <w:r>
                        <w:fldChar w:fldCharType="separate"/>
                      </w:r>
                      <w:r w:rsidR="002663A5">
                        <w:rPr>
                          <w:noProof/>
                        </w:rPr>
                        <w:t>3</w:t>
                      </w:r>
                      <w:r>
                        <w:fldChar w:fldCharType="end"/>
                      </w:r>
                      <w:r>
                        <w:t xml:space="preserve"> App.js</w:t>
                      </w:r>
                    </w:p>
                  </w:txbxContent>
                </v:textbox>
                <w10:wrap type="topAndBottom" anchorx="margin"/>
              </v:shape>
            </w:pict>
          </mc:Fallback>
        </mc:AlternateContent>
      </w:r>
      <w:r w:rsidR="00FE64E6">
        <w:t>SDK.</w:t>
      </w:r>
      <w:r w:rsidR="00FE64E6" w:rsidRPr="00FE64E6">
        <w:rPr>
          <w:noProof/>
        </w:rPr>
        <w:t xml:space="preserve"> </w:t>
      </w:r>
    </w:p>
    <w:p w14:paraId="29CD4D52" w14:textId="0E96C7ED" w:rsidR="0045609E" w:rsidRDefault="00FE64E6" w:rsidP="00AD4584">
      <w:pPr>
        <w:pStyle w:val="Style1"/>
      </w:pPr>
      <w:r>
        <w:lastRenderedPageBreak/>
        <w:t>Header.</w:t>
      </w:r>
      <w:r w:rsidR="00AD4584">
        <w:t>j</w:t>
      </w:r>
      <w:r>
        <w:t>s</w:t>
      </w:r>
    </w:p>
    <w:p w14:paraId="6544FF36" w14:textId="3EF75586" w:rsidR="00FE64E6" w:rsidRDefault="00FE64E6" w:rsidP="00FE64E6">
      <w:r>
        <w:tab/>
        <w:t>The Header component renders the header for the website where it contains some navigation and the title of the website. If the user is not authenticated the header will show a login button (which is also default) and shows the user profile pic which can be used to logout of the session if the users are authenticated.</w:t>
      </w:r>
      <w:r w:rsidRPr="00FE64E6">
        <w:rPr>
          <w:noProof/>
        </w:rPr>
        <w:t xml:space="preserve"> </w:t>
      </w:r>
      <w:r>
        <w:rPr>
          <w:noProof/>
        </w:rPr>
        <mc:AlternateContent>
          <mc:Choice Requires="wps">
            <w:drawing>
              <wp:anchor distT="0" distB="0" distL="114300" distR="114300" simplePos="0" relativeHeight="251673600" behindDoc="0" locked="0" layoutInCell="1" allowOverlap="1" wp14:anchorId="3198BC57" wp14:editId="5CF7ADE5">
                <wp:simplePos x="0" y="0"/>
                <wp:positionH relativeFrom="column">
                  <wp:align>center</wp:align>
                </wp:positionH>
                <wp:positionV relativeFrom="paragraph">
                  <wp:posOffset>7644765</wp:posOffset>
                </wp:positionV>
                <wp:extent cx="4114800" cy="280800"/>
                <wp:effectExtent l="0" t="0" r="0" b="6350"/>
                <wp:wrapTopAndBottom/>
                <wp:docPr id="8" name="Text Box 8"/>
                <wp:cNvGraphicFramePr/>
                <a:graphic xmlns:a="http://schemas.openxmlformats.org/drawingml/2006/main">
                  <a:graphicData uri="http://schemas.microsoft.com/office/word/2010/wordprocessingShape">
                    <wps:wsp>
                      <wps:cNvSpPr txBox="1"/>
                      <wps:spPr>
                        <a:xfrm>
                          <a:off x="0" y="0"/>
                          <a:ext cx="4114800" cy="280800"/>
                        </a:xfrm>
                        <a:prstGeom prst="rect">
                          <a:avLst/>
                        </a:prstGeom>
                        <a:solidFill>
                          <a:prstClr val="white"/>
                        </a:solidFill>
                        <a:ln>
                          <a:noFill/>
                        </a:ln>
                      </wps:spPr>
                      <wps:txbx>
                        <w:txbxContent>
                          <w:p w14:paraId="0DFF0ED1" w14:textId="0EDDE6A9" w:rsidR="00FE64E6" w:rsidRPr="00123585" w:rsidRDefault="00FE64E6" w:rsidP="00FE64E6">
                            <w:pPr>
                              <w:pStyle w:val="Caption"/>
                              <w:jc w:val="center"/>
                              <w:rPr>
                                <w:sz w:val="23"/>
                                <w:szCs w:val="23"/>
                              </w:rPr>
                            </w:pPr>
                            <w:r>
                              <w:t xml:space="preserve">Figure </w:t>
                            </w:r>
                            <w:r>
                              <w:fldChar w:fldCharType="begin"/>
                            </w:r>
                            <w:r>
                              <w:instrText xml:space="preserve"> SEQ Figure \* ARABIC </w:instrText>
                            </w:r>
                            <w:r>
                              <w:fldChar w:fldCharType="separate"/>
                            </w:r>
                            <w:r w:rsidR="002663A5">
                              <w:rPr>
                                <w:noProof/>
                              </w:rPr>
                              <w:t>4</w:t>
                            </w:r>
                            <w:r>
                              <w:fldChar w:fldCharType="end"/>
                            </w:r>
                            <w:r>
                              <w:t xml:space="preserve"> Header.js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198BC57" id="Text Box 8" o:spid="_x0000_s1029" type="#_x0000_t202" style="position:absolute;margin-left:0;margin-top:601.95pt;width:324pt;height:22.1pt;z-index:25167360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" stroked="f">
                <v:textbox style="mso-fit-shape-to-text:t" inset="0,0,0,0">
                  <w:txbxContent>
                    <w:p w14:paraId="0DFF0ED1" w14:textId="0EDDE6A9" w:rsidR="00FE64E6" w:rsidRPr="00123585" w:rsidRDefault="00FE64E6" w:rsidP="00FE64E6">
                      <w:pPr>
                        <w:pStyle w:val="Caption"/>
                        <w:jc w:val="center"/>
                        <w:rPr>
                          <w:sz w:val="23"/>
                          <w:szCs w:val="23"/>
                        </w:rPr>
                      </w:pPr>
                      <w:r>
                        <w:t xml:space="preserve">Figure </w:t>
                      </w:r>
                      <w:r>
                        <w:fldChar w:fldCharType="begin"/>
                      </w:r>
                      <w:r>
                        <w:instrText xml:space="preserve"> SEQ Figure \* ARABIC </w:instrText>
                      </w:r>
                      <w:r>
                        <w:fldChar w:fldCharType="separate"/>
                      </w:r>
                      <w:r w:rsidR="002663A5">
                        <w:rPr>
                          <w:noProof/>
                        </w:rPr>
                        <w:t>4</w:t>
                      </w:r>
                      <w:r>
                        <w:fldChar w:fldCharType="end"/>
                      </w:r>
                      <w:r>
                        <w:t xml:space="preserve"> Header.js</w:t>
                      </w:r>
                    </w:p>
                  </w:txbxContent>
                </v:textbox>
                <w10:wrap type="topAndBottom"/>
              </v:shape>
            </w:pict>
          </mc:Fallback>
        </mc:AlternateContent>
      </w:r>
      <w:r w:rsidRPr="00FE64E6">
        <w:drawing>
          <wp:anchor distT="0" distB="0" distL="114300" distR="114300" simplePos="0" relativeHeight="251671552" behindDoc="0" locked="0" layoutInCell="1" allowOverlap="1" wp14:anchorId="52AE683A" wp14:editId="6D772C86">
            <wp:simplePos x="0" y="0"/>
            <wp:positionH relativeFrom="page">
              <wp:align>center</wp:align>
            </wp:positionH>
            <wp:positionV relativeFrom="page">
              <wp:posOffset>1583055</wp:posOffset>
            </wp:positionV>
            <wp:extent cx="4115193" cy="6912000"/>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5193" cy="6912000"/>
                    </a:xfrm>
                    <a:prstGeom prst="rect">
                      <a:avLst/>
                    </a:prstGeom>
                  </pic:spPr>
                </pic:pic>
              </a:graphicData>
            </a:graphic>
            <wp14:sizeRelV relativeFrom="margin">
              <wp14:pctHeight>0</wp14:pctHeight>
            </wp14:sizeRelV>
          </wp:anchor>
        </w:drawing>
      </w:r>
    </w:p>
    <w:p w14:paraId="686D0D7A" w14:textId="3AAB0139" w:rsidR="00FE64E6" w:rsidRDefault="00FE64E6" w:rsidP="00FE64E6"/>
    <w:p w14:paraId="4D5AC3DE" w14:textId="2B406F74" w:rsidR="00FE64E6" w:rsidRDefault="001D4D08" w:rsidP="00AD4584">
      <w:pPr>
        <w:pStyle w:val="Style1"/>
      </w:pPr>
      <w:r>
        <w:t>Dashboard.js</w:t>
      </w:r>
    </w:p>
    <w:p w14:paraId="10F5B269" w14:textId="3CB1BD04" w:rsidR="00FE64E6" w:rsidRDefault="00D23AD4" w:rsidP="00FE64E6">
      <w:r>
        <w:rPr>
          <w:noProof/>
        </w:rPr>
        <mc:AlternateContent>
          <mc:Choice Requires="wps">
            <w:drawing>
              <wp:anchor distT="0" distB="0" distL="114300" distR="114300" simplePos="0" relativeHeight="251677696" behindDoc="0" locked="0" layoutInCell="1" allowOverlap="1" wp14:anchorId="38FF013B" wp14:editId="3862EA54">
                <wp:simplePos x="0" y="0"/>
                <wp:positionH relativeFrom="margin">
                  <wp:align>center</wp:align>
                </wp:positionH>
                <wp:positionV relativeFrom="paragraph">
                  <wp:posOffset>7820206</wp:posOffset>
                </wp:positionV>
                <wp:extent cx="4283710" cy="635"/>
                <wp:effectExtent l="0" t="0" r="2540" b="6350"/>
                <wp:wrapTopAndBottom/>
                <wp:docPr id="10" name="Text Box 10"/>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wps:spPr>
                      <wps:txbx>
                        <w:txbxContent>
                          <w:p w14:paraId="20EDBA57" w14:textId="3B7151B5" w:rsidR="002663A5" w:rsidRPr="00CC5F00" w:rsidRDefault="002663A5" w:rsidP="00D23AD4">
                            <w:pPr>
                              <w:pStyle w:val="Caption"/>
                              <w:jc w:val="center"/>
                              <w:rPr>
                                <w:sz w:val="23"/>
                                <w:szCs w:val="23"/>
                              </w:rPr>
                            </w:pPr>
                            <w:r>
                              <w:t xml:space="preserve">Figure </w:t>
                            </w:r>
                            <w:r>
                              <w:fldChar w:fldCharType="begin"/>
                            </w:r>
                            <w:r>
                              <w:instrText xml:space="preserve"> SEQ Figure \* ARABIC </w:instrText>
                            </w:r>
                            <w:r>
                              <w:fldChar w:fldCharType="separate"/>
                            </w:r>
                            <w:r>
                              <w:rPr>
                                <w:noProof/>
                              </w:rPr>
                              <w:t>5</w:t>
                            </w:r>
                            <w:r>
                              <w:fldChar w:fldCharType="end"/>
                            </w:r>
                            <w:r>
                              <w:t xml:space="preserve"> Dashboard.js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F013B" id="Text Box 10" o:spid="_x0000_s1030" type="#_x0000_t202" style="position:absolute;margin-left:0;margin-top:615.75pt;width:337.3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" stroked="f">
                <v:textbox style="mso-fit-shape-to-text:t" inset="0,0,0,0">
                  <w:txbxContent>
                    <w:p w14:paraId="20EDBA57" w14:textId="3B7151B5" w:rsidR="002663A5" w:rsidRPr="00CC5F00" w:rsidRDefault="002663A5" w:rsidP="00D23AD4">
                      <w:pPr>
                        <w:pStyle w:val="Caption"/>
                        <w:jc w:val="center"/>
                        <w:rPr>
                          <w:sz w:val="23"/>
                          <w:szCs w:val="23"/>
                        </w:rPr>
                      </w:pPr>
                      <w:r>
                        <w:t xml:space="preserve">Figure </w:t>
                      </w:r>
                      <w:r>
                        <w:fldChar w:fldCharType="begin"/>
                      </w:r>
                      <w:r>
                        <w:instrText xml:space="preserve"> SEQ Figure \* ARABIC </w:instrText>
                      </w:r>
                      <w:r>
                        <w:fldChar w:fldCharType="separate"/>
                      </w:r>
                      <w:r>
                        <w:rPr>
                          <w:noProof/>
                        </w:rPr>
                        <w:t>5</w:t>
                      </w:r>
                      <w:r>
                        <w:fldChar w:fldCharType="end"/>
                      </w:r>
                      <w:r>
                        <w:t xml:space="preserve"> Dashboard.js</w:t>
                      </w:r>
                    </w:p>
                  </w:txbxContent>
                </v:textbox>
                <w10:wrap type="topAndBottom" anchorx="margin"/>
              </v:shape>
            </w:pict>
          </mc:Fallback>
        </mc:AlternateContent>
      </w:r>
      <w:r w:rsidRPr="002663A5">
        <w:drawing>
          <wp:anchor distT="0" distB="0" distL="114300" distR="114300" simplePos="0" relativeHeight="251675648" behindDoc="0" locked="0" layoutInCell="1" allowOverlap="1" wp14:anchorId="097893F5" wp14:editId="0674580F">
            <wp:simplePos x="0" y="0"/>
            <wp:positionH relativeFrom="margin">
              <wp:posOffset>1055370</wp:posOffset>
            </wp:positionH>
            <wp:positionV relativeFrom="margin">
              <wp:posOffset>1490980</wp:posOffset>
            </wp:positionV>
            <wp:extent cx="4109085" cy="6557010"/>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9085" cy="6557010"/>
                    </a:xfrm>
                    <a:prstGeom prst="rect">
                      <a:avLst/>
                    </a:prstGeom>
                  </pic:spPr>
                </pic:pic>
              </a:graphicData>
            </a:graphic>
            <wp14:sizeRelH relativeFrom="margin">
              <wp14:pctWidth>0</wp14:pctWidth>
            </wp14:sizeRelH>
            <wp14:sizeRelV relativeFrom="margin">
              <wp14:pctHeight>0</wp14:pctHeight>
            </wp14:sizeRelV>
          </wp:anchor>
        </w:drawing>
      </w:r>
      <w:r w:rsidR="001D4D08">
        <w:tab/>
      </w:r>
      <w:r w:rsidR="002663A5">
        <w:t>As It was said in the App component, t</w:t>
      </w:r>
      <w:r w:rsidR="001D4D08">
        <w:t xml:space="preserve">his component is rendered once the auth0 authenticates the user. It </w:t>
      </w:r>
      <w:r w:rsidR="002663A5">
        <w:t xml:space="preserve">also </w:t>
      </w:r>
      <w:r w:rsidR="001D4D08">
        <w:t>checks further for the permissions the logged in user has for the website</w:t>
      </w:r>
      <w:r w:rsidR="002663A5">
        <w:t xml:space="preserve"> and based on that permissions it will return either an Admin component or a User component. Both are similar, mostly, but the Admin component has an elevated right for creating quizzes or editing quizzes or even deleting quizzes, which are </w:t>
      </w:r>
      <w:r w:rsidR="002663A5">
        <w:lastRenderedPageBreak/>
        <w:t>created by the user. Whereas the User component can see all the quizzes assigned to him and respond with their answers to a paticular quiz. Both the components show Rankings for a paticular quiz (only top 10 are displayed).</w:t>
      </w:r>
      <w:r w:rsidR="002663A5" w:rsidRPr="002663A5">
        <w:rPr>
          <w:noProof/>
        </w:rPr>
        <w:t xml:space="preserve"> </w:t>
      </w:r>
    </w:p>
    <w:p w14:paraId="6CCF2961" w14:textId="15260164" w:rsidR="00F33CCC" w:rsidRDefault="00F33CCC" w:rsidP="00AD4584">
      <w:pPr>
        <w:pStyle w:val="Style1"/>
      </w:pPr>
      <w:r>
        <w:t>Admin.js</w:t>
      </w:r>
    </w:p>
    <w:p w14:paraId="5DF198E6" w14:textId="5A6A23E0" w:rsidR="00205E48" w:rsidRDefault="00F33CCC">
      <w:r>
        <w:tab/>
      </w:r>
      <w:r w:rsidR="00F65843">
        <w:t xml:space="preserve">This component renders all the quizzes that the user created and displays them. It also gives the option to create a new one. The user can edit or delete a quiz or can see the leader board for a quiz. The quizzes are served to this component through </w:t>
      </w:r>
      <w:proofErr w:type="spellStart"/>
      <w:proofErr w:type="gramStart"/>
      <w:r w:rsidR="00F65843">
        <w:t>a</w:t>
      </w:r>
      <w:proofErr w:type="spellEnd"/>
      <w:proofErr w:type="gramEnd"/>
      <w:r w:rsidR="00F65843">
        <w:t xml:space="preserve"> asynchronous fetch call to a backend flask API namely the endpoint ‘/api/get-quizes/’ through a GET request. Similarly, the quizzes can be created or edited and sent a POST request containing the questions to the backend API. The user can also take the quiz from this component in the same way the normal user does.</w:t>
      </w:r>
      <w:r w:rsidR="00205E48">
        <w:t xml:space="preserve"> </w:t>
      </w:r>
    </w:p>
    <w:p w14:paraId="454D7644" w14:textId="3A8BFD44" w:rsidR="00F65843" w:rsidRDefault="00F65843" w:rsidP="00AD4584">
      <w:pPr>
        <w:pStyle w:val="Style1"/>
      </w:pPr>
      <w:r>
        <w:t>User.js</w:t>
      </w:r>
    </w:p>
    <w:p w14:paraId="5459B127" w14:textId="77777777" w:rsidR="00205E48" w:rsidRDefault="00205E48">
      <w:r>
        <w:tab/>
        <w:t xml:space="preserve">This component is similar to the Admin component but it does not have features for creating editing and deleting the quizzes. The user will see all the quizzes he was allotted to in this component and can be able to respond to a paticular quiz. </w:t>
      </w:r>
    </w:p>
    <w:p w14:paraId="399EB2EA" w14:textId="18429333" w:rsidR="00205E48" w:rsidRDefault="00205E48"/>
    <w:p w14:paraId="5A86A038" w14:textId="77777777" w:rsidR="00205E48" w:rsidRPr="00AD4584" w:rsidRDefault="00205E48" w:rsidP="00792CC2">
      <w:pPr>
        <w:pStyle w:val="IntenseQuote"/>
        <w:ind w:left="0"/>
      </w:pPr>
      <w:r w:rsidRPr="00AD4584">
        <w:t xml:space="preserve">NOTE: </w:t>
      </w:r>
    </w:p>
    <w:p w14:paraId="4D15DD59" w14:textId="1CB04B9C" w:rsidR="00205E48" w:rsidRDefault="00205E48" w:rsidP="00205E48">
      <w:pPr>
        <w:pStyle w:val="ListParagraph"/>
        <w:numPr>
          <w:ilvl w:val="0"/>
          <w:numId w:val="30"/>
        </w:numPr>
        <w:spacing w:after="0" w:line="360" w:lineRule="auto"/>
        <w:ind w:left="567"/>
      </w:pPr>
      <w:r>
        <w:t>The CreateQuiz and AddQuestion components are used for both creating a quiz and editing a quiz.</w:t>
      </w:r>
    </w:p>
    <w:p w14:paraId="7D8D40D5" w14:textId="7C544BB7" w:rsidR="00F33CCC" w:rsidRDefault="00205E48" w:rsidP="00205E48">
      <w:pPr>
        <w:pStyle w:val="ListParagraph"/>
        <w:numPr>
          <w:ilvl w:val="0"/>
          <w:numId w:val="30"/>
        </w:numPr>
        <w:spacing w:after="0" w:line="360" w:lineRule="auto"/>
        <w:ind w:left="567"/>
      </w:pPr>
      <w:r>
        <w:t>The Quizes component (‘./src/components/QuizesC.js’) is used to display all the quizes in both Admin and User components.</w:t>
      </w:r>
    </w:p>
    <w:p w14:paraId="48E9B653" w14:textId="434CC7DC" w:rsidR="00205E48" w:rsidRDefault="00205E48" w:rsidP="00205E48">
      <w:pPr>
        <w:pStyle w:val="ListParagraph"/>
        <w:numPr>
          <w:ilvl w:val="0"/>
          <w:numId w:val="30"/>
        </w:numPr>
        <w:spacing w:after="0" w:line="360" w:lineRule="auto"/>
        <w:ind w:left="567"/>
      </w:pPr>
      <w:r>
        <w:t>The Quiz (in ‘./src/components/Quiz.js’) and Question (in ‘./src/components/Question.js’) is used as the interface for responding to a paticular quiz.</w:t>
      </w:r>
    </w:p>
    <w:p w14:paraId="739C15B7" w14:textId="0666C25B" w:rsidR="00AD4584" w:rsidRDefault="00AD4584" w:rsidP="00205E48">
      <w:pPr>
        <w:pStyle w:val="ListParagraph"/>
        <w:numPr>
          <w:ilvl w:val="0"/>
          <w:numId w:val="30"/>
        </w:numPr>
        <w:spacing w:after="0" w:line="360" w:lineRule="auto"/>
        <w:ind w:left="567"/>
      </w:pPr>
      <w:r>
        <w:t>The Quiz component only loads one question at a time for answering and cannot be able to go back for the previous Question.</w:t>
      </w:r>
    </w:p>
    <w:p w14:paraId="3E1F6BAD" w14:textId="77777777" w:rsidR="00F33CCC" w:rsidRDefault="00F33CCC"/>
    <w:p w14:paraId="3045BA6F" w14:textId="14A0F2BF" w:rsidR="00FE64E6" w:rsidRDefault="00FE64E6">
      <w:r>
        <w:br w:type="page"/>
      </w:r>
    </w:p>
    <w:p w14:paraId="7C30F3B4" w14:textId="77777777" w:rsidR="00FE64E6" w:rsidRDefault="00FE64E6" w:rsidP="00FE64E6"/>
    <w:p w14:paraId="07E76C92" w14:textId="3C77055C" w:rsidR="00DF4938" w:rsidRDefault="00792CC2" w:rsidP="00792CC2">
      <w:pPr>
        <w:pStyle w:val="Heading2"/>
      </w:pPr>
      <w:r>
        <w:t>Backend doc:</w:t>
      </w:r>
    </w:p>
    <w:p w14:paraId="3D155EE8" w14:textId="2B7F2E27" w:rsidR="00DF4938" w:rsidRDefault="00DF4938" w:rsidP="00DF4938">
      <w:r>
        <w:tab/>
        <w:t>The backend is implemented in python with Flask framework to be more precise. The backend works like an API where the endpoints are protected with auth0 by using JWT to authenticate the incoming request and to make sure it is safe and secured.</w:t>
      </w:r>
    </w:p>
    <w:p w14:paraId="445D50A9" w14:textId="06652866" w:rsidR="00DF4938" w:rsidRDefault="00DF4938" w:rsidP="00DF4938">
      <w:pPr>
        <w:pStyle w:val="Heading3"/>
      </w:pPr>
      <w:r>
        <w:t>Dependencies:</w:t>
      </w:r>
    </w:p>
    <w:p w14:paraId="2137CA4A" w14:textId="77777777" w:rsidR="00DF4938" w:rsidRDefault="00DF4938" w:rsidP="00DF4938">
      <w:pPr>
        <w:pStyle w:val="ListParagraph"/>
        <w:numPr>
          <w:ilvl w:val="0"/>
          <w:numId w:val="32"/>
        </w:numPr>
      </w:pPr>
      <w:r>
        <w:t>flask</w:t>
      </w:r>
    </w:p>
    <w:p w14:paraId="74583220" w14:textId="77777777" w:rsidR="00DF4938" w:rsidRDefault="00DF4938" w:rsidP="00DF4938">
      <w:pPr>
        <w:pStyle w:val="ListParagraph"/>
        <w:numPr>
          <w:ilvl w:val="0"/>
          <w:numId w:val="32"/>
        </w:numPr>
      </w:pPr>
      <w:r>
        <w:t>python-dotenv</w:t>
      </w:r>
    </w:p>
    <w:p w14:paraId="7687ED22" w14:textId="77777777" w:rsidR="00DF4938" w:rsidRDefault="00DF4938" w:rsidP="00DF4938">
      <w:pPr>
        <w:pStyle w:val="ListParagraph"/>
        <w:numPr>
          <w:ilvl w:val="0"/>
          <w:numId w:val="32"/>
        </w:numPr>
      </w:pPr>
      <w:r>
        <w:t>python-jose</w:t>
      </w:r>
    </w:p>
    <w:p w14:paraId="57A126C3" w14:textId="77777777" w:rsidR="00DF4938" w:rsidRDefault="00DF4938" w:rsidP="00DF4938">
      <w:pPr>
        <w:pStyle w:val="ListParagraph"/>
        <w:numPr>
          <w:ilvl w:val="0"/>
          <w:numId w:val="32"/>
        </w:numPr>
      </w:pPr>
      <w:r>
        <w:t>flask-cors</w:t>
      </w:r>
    </w:p>
    <w:p w14:paraId="71CB86DA" w14:textId="5314068B" w:rsidR="00DF4938" w:rsidRDefault="00DF4938" w:rsidP="00DF4938">
      <w:pPr>
        <w:pStyle w:val="ListParagraph"/>
        <w:numPr>
          <w:ilvl w:val="0"/>
          <w:numId w:val="32"/>
        </w:numPr>
      </w:pPr>
      <w:r>
        <w:t>six</w:t>
      </w:r>
    </w:p>
    <w:p w14:paraId="424BE1BB" w14:textId="01070B53" w:rsidR="00DF4938" w:rsidRDefault="00DF4938" w:rsidP="00DF4938">
      <w:pPr>
        <w:pStyle w:val="Heading3"/>
      </w:pPr>
      <w:r>
        <w:t>API Endpoints:</w:t>
      </w:r>
    </w:p>
    <w:p w14:paraId="064A0EA0" w14:textId="2D679857" w:rsidR="00DF4938" w:rsidRDefault="00DF4938" w:rsidP="00DF4938">
      <w:pPr>
        <w:pStyle w:val="ListParagraph"/>
        <w:numPr>
          <w:ilvl w:val="0"/>
          <w:numId w:val="34"/>
        </w:numPr>
      </w:pPr>
      <w:r>
        <w:t>/api/get-quizes/</w:t>
      </w:r>
    </w:p>
    <w:p w14:paraId="7A4BFA66" w14:textId="7A9A8562" w:rsidR="00EF3B67" w:rsidRDefault="00EF3B67" w:rsidP="00EF3B67">
      <w:pPr>
        <w:pStyle w:val="ListParagraph"/>
        <w:ind w:left="1440"/>
      </w:pPr>
      <w:r w:rsidRPr="00EF3B67">
        <w:rPr>
          <w:b/>
          <w:bCs/>
        </w:rPr>
        <w:t>Request Mode</w:t>
      </w:r>
      <w:r>
        <w:t>: GET</w:t>
      </w:r>
    </w:p>
    <w:p w14:paraId="14FBEFDF" w14:textId="3B4B1216" w:rsidR="00EF3B67" w:rsidRDefault="00EF3B67" w:rsidP="00EF3B67">
      <w:pPr>
        <w:pStyle w:val="ListParagraph"/>
        <w:ind w:left="1440"/>
      </w:pPr>
      <w:r w:rsidRPr="00EF3B67">
        <w:rPr>
          <w:b/>
          <w:bCs/>
        </w:rPr>
        <w:t>Header</w:t>
      </w:r>
      <w:r>
        <w:t>: content-type: application/json, Authorization: Bearer {token}</w:t>
      </w:r>
    </w:p>
    <w:p w14:paraId="4A01A813" w14:textId="30BBEE56" w:rsidR="00EF3B67" w:rsidRDefault="00EF3B67" w:rsidP="00EF3B67">
      <w:pPr>
        <w:pStyle w:val="ListParagraph"/>
        <w:ind w:left="1440"/>
      </w:pPr>
      <w:r w:rsidRPr="00EF3B67">
        <w:rPr>
          <w:b/>
          <w:bCs/>
        </w:rPr>
        <w:t>Response</w:t>
      </w:r>
      <w:r>
        <w:t>: return the json object with quizzes if the request is valid and authenticated.</w:t>
      </w:r>
    </w:p>
    <w:p w14:paraId="1405180D" w14:textId="18EB8023" w:rsidR="00DF4938" w:rsidRDefault="00DF4938" w:rsidP="00DF4938">
      <w:pPr>
        <w:pStyle w:val="ListParagraph"/>
        <w:numPr>
          <w:ilvl w:val="0"/>
          <w:numId w:val="34"/>
        </w:numPr>
      </w:pPr>
      <w:r>
        <w:t>/api/create-quiz/</w:t>
      </w:r>
    </w:p>
    <w:p w14:paraId="1D9F8B4B" w14:textId="3E3D6BFA" w:rsidR="00EF3B67" w:rsidRDefault="00EF3B67" w:rsidP="00EF3B67">
      <w:pPr>
        <w:pStyle w:val="ListParagraph"/>
        <w:ind w:left="1440"/>
      </w:pPr>
      <w:r w:rsidRPr="00EF3B67">
        <w:rPr>
          <w:b/>
          <w:bCs/>
        </w:rPr>
        <w:t>Request Mode</w:t>
      </w:r>
      <w:r>
        <w:t xml:space="preserve">: </w:t>
      </w:r>
      <w:r>
        <w:t>POST</w:t>
      </w:r>
    </w:p>
    <w:p w14:paraId="339C650E" w14:textId="10262E32" w:rsidR="00EF3B67" w:rsidRDefault="00EF3B67" w:rsidP="00EF3B67">
      <w:pPr>
        <w:pStyle w:val="ListParagraph"/>
        <w:ind w:left="1440"/>
      </w:pPr>
      <w:r w:rsidRPr="00EF3B67">
        <w:rPr>
          <w:b/>
          <w:bCs/>
        </w:rPr>
        <w:t>Header</w:t>
      </w:r>
      <w:r>
        <w:t>: content-type: application/json, Authorization: Bearer {token}</w:t>
      </w:r>
      <w:r>
        <w:t>.</w:t>
      </w:r>
    </w:p>
    <w:p w14:paraId="23C6F581" w14:textId="6CF4C31E" w:rsidR="00EF3B67" w:rsidRPr="00EF3B67" w:rsidRDefault="00EF3B67" w:rsidP="00EF3B67">
      <w:pPr>
        <w:pStyle w:val="ListParagraph"/>
        <w:ind w:left="1440"/>
        <w:rPr>
          <w:b/>
          <w:bCs/>
        </w:rPr>
      </w:pPr>
      <w:r>
        <w:rPr>
          <w:b/>
          <w:bCs/>
        </w:rPr>
        <w:t>Body</w:t>
      </w:r>
      <w:r w:rsidRPr="00EF3B67">
        <w:t>:</w:t>
      </w:r>
      <w:r>
        <w:t xml:space="preserve"> </w:t>
      </w:r>
      <w:r w:rsidR="005F0EE0">
        <w:t xml:space="preserve">The request body should contain the all the questions, </w:t>
      </w:r>
      <w:proofErr w:type="spellStart"/>
      <w:r w:rsidR="005F0EE0">
        <w:t>quizId</w:t>
      </w:r>
      <w:proofErr w:type="spellEnd"/>
      <w:r w:rsidR="005F0EE0">
        <w:t xml:space="preserve">, </w:t>
      </w:r>
      <w:proofErr w:type="spellStart"/>
      <w:r w:rsidR="005F0EE0">
        <w:t>UserId</w:t>
      </w:r>
      <w:proofErr w:type="spellEnd"/>
    </w:p>
    <w:p w14:paraId="4668B759" w14:textId="5034EC19" w:rsidR="00EF3B67" w:rsidRDefault="00EF3B67" w:rsidP="00EF3B67">
      <w:pPr>
        <w:pStyle w:val="ListParagraph"/>
        <w:ind w:left="1440"/>
      </w:pPr>
      <w:r w:rsidRPr="00EF3B67">
        <w:rPr>
          <w:b/>
          <w:bCs/>
        </w:rPr>
        <w:t>Response</w:t>
      </w:r>
      <w:r>
        <w:t xml:space="preserve">: return the json object with </w:t>
      </w:r>
      <w:r w:rsidR="005F0EE0">
        <w:t>success message</w:t>
      </w:r>
      <w:r>
        <w:t xml:space="preserve"> if the request is valid</w:t>
      </w:r>
      <w:r w:rsidR="005F0EE0">
        <w:t xml:space="preserve">, </w:t>
      </w:r>
      <w:r>
        <w:t>authenticated</w:t>
      </w:r>
      <w:r w:rsidR="005F0EE0">
        <w:t xml:space="preserve"> and processed without any errors</w:t>
      </w:r>
      <w:r>
        <w:t>.</w:t>
      </w:r>
    </w:p>
    <w:p w14:paraId="4112A6CB" w14:textId="77240455" w:rsidR="00DF4938" w:rsidRDefault="00DF4938" w:rsidP="00DF4938">
      <w:pPr>
        <w:pStyle w:val="ListParagraph"/>
        <w:numPr>
          <w:ilvl w:val="0"/>
          <w:numId w:val="34"/>
        </w:numPr>
      </w:pPr>
      <w:r>
        <w:t>/api/add-quiz-response/</w:t>
      </w:r>
    </w:p>
    <w:p w14:paraId="3BC73640" w14:textId="35ABC906" w:rsidR="00EF3B67" w:rsidRDefault="00EF3B67" w:rsidP="00EF3B67">
      <w:pPr>
        <w:pStyle w:val="ListParagraph"/>
        <w:ind w:left="1440"/>
        <w:rPr>
          <w:kern w:val="0"/>
          <w14:ligatures w14:val="none"/>
        </w:rPr>
      </w:pPr>
      <w:r w:rsidRPr="00EF3B67">
        <w:rPr>
          <w:b/>
          <w:bCs/>
          <w:kern w:val="0"/>
          <w14:ligatures w14:val="none"/>
        </w:rPr>
        <w:t>Request Mode</w:t>
      </w:r>
      <w:r>
        <w:rPr>
          <w:kern w:val="0"/>
          <w14:ligatures w14:val="none"/>
        </w:rPr>
        <w:t xml:space="preserve">: </w:t>
      </w:r>
      <w:r>
        <w:rPr>
          <w:kern w:val="0"/>
          <w14:ligatures w14:val="none"/>
        </w:rPr>
        <w:t>POST</w:t>
      </w:r>
    </w:p>
    <w:p w14:paraId="351D232D" w14:textId="4B150ADC" w:rsidR="00EF3B67" w:rsidRDefault="00EF3B67" w:rsidP="00EF3B67">
      <w:pPr>
        <w:pStyle w:val="ListParagraph"/>
        <w:ind w:left="1440"/>
      </w:pPr>
      <w:r w:rsidRPr="00EF3B67">
        <w:rPr>
          <w:b/>
          <w:bCs/>
        </w:rPr>
        <w:t>Header</w:t>
      </w:r>
      <w:r>
        <w:t>: content-type: application/json, Authorization: Bearer {token}</w:t>
      </w:r>
      <w:r w:rsidR="005F0EE0">
        <w:t>.</w:t>
      </w:r>
    </w:p>
    <w:p w14:paraId="014E8573" w14:textId="2CB23D20" w:rsidR="005F0EE0" w:rsidRPr="005F0EE0" w:rsidRDefault="005F0EE0" w:rsidP="005F0EE0">
      <w:pPr>
        <w:pStyle w:val="ListParagraph"/>
        <w:ind w:left="1440"/>
        <w:rPr>
          <w:b/>
          <w:bCs/>
        </w:rPr>
      </w:pPr>
      <w:r>
        <w:rPr>
          <w:b/>
          <w:bCs/>
        </w:rPr>
        <w:t>Body</w:t>
      </w:r>
      <w:r w:rsidRPr="00EF3B67">
        <w:t>:</w:t>
      </w:r>
      <w:r>
        <w:t xml:space="preserve"> The request body should contain the </w:t>
      </w:r>
      <w:proofErr w:type="spellStart"/>
      <w:r>
        <w:t>quizId</w:t>
      </w:r>
      <w:proofErr w:type="spellEnd"/>
      <w:r>
        <w:t xml:space="preserve">, </w:t>
      </w:r>
      <w:proofErr w:type="spellStart"/>
      <w:r>
        <w:t>UserId</w:t>
      </w:r>
      <w:proofErr w:type="spellEnd"/>
      <w:r>
        <w:t>, the responses to the quiz.</w:t>
      </w:r>
    </w:p>
    <w:p w14:paraId="3A41A085" w14:textId="70D475A5" w:rsidR="00EF3B67" w:rsidRDefault="00EF3B67" w:rsidP="00EF3B67">
      <w:pPr>
        <w:pStyle w:val="ListParagraph"/>
        <w:ind w:left="1440"/>
      </w:pPr>
      <w:r w:rsidRPr="00EF3B67">
        <w:rPr>
          <w:b/>
          <w:bCs/>
          <w:kern w:val="0"/>
          <w14:ligatures w14:val="none"/>
        </w:rPr>
        <w:t>Response</w:t>
      </w:r>
      <w:r>
        <w:rPr>
          <w:kern w:val="0"/>
          <w14:ligatures w14:val="none"/>
        </w:rPr>
        <w:t xml:space="preserve">: </w:t>
      </w:r>
      <w:r w:rsidR="005F0EE0">
        <w:t>return the json object with success message if the request is valid, authenticated and processed without any errors</w:t>
      </w:r>
      <w:r>
        <w:rPr>
          <w:kern w:val="0"/>
          <w14:ligatures w14:val="none"/>
        </w:rPr>
        <w:t>.</w:t>
      </w:r>
    </w:p>
    <w:p w14:paraId="5D17D0E1" w14:textId="6415A044" w:rsidR="00DF4938" w:rsidRDefault="00DF4938" w:rsidP="00DF4938">
      <w:pPr>
        <w:pStyle w:val="ListParagraph"/>
        <w:numPr>
          <w:ilvl w:val="0"/>
          <w:numId w:val="34"/>
        </w:numPr>
      </w:pPr>
      <w:r>
        <w:t>/api/get-top10</w:t>
      </w:r>
      <w:r w:rsidR="007D6036">
        <w:t>?quizid={</w:t>
      </w:r>
      <w:proofErr w:type="spellStart"/>
      <w:r w:rsidR="007D6036">
        <w:t>quizid</w:t>
      </w:r>
      <w:proofErr w:type="spellEnd"/>
      <w:r w:rsidR="007D6036">
        <w:t>}</w:t>
      </w:r>
    </w:p>
    <w:p w14:paraId="26EF3E0E" w14:textId="5B67A327" w:rsidR="00EF3B67" w:rsidRDefault="00EF3B67" w:rsidP="00EF3B67">
      <w:pPr>
        <w:pStyle w:val="ListParagraph"/>
        <w:ind w:left="1440"/>
        <w:rPr>
          <w:kern w:val="0"/>
          <w14:ligatures w14:val="none"/>
        </w:rPr>
      </w:pPr>
      <w:r w:rsidRPr="00EF3B67">
        <w:rPr>
          <w:b/>
          <w:bCs/>
          <w:kern w:val="0"/>
          <w14:ligatures w14:val="none"/>
        </w:rPr>
        <w:t>Request Mode</w:t>
      </w:r>
      <w:r>
        <w:rPr>
          <w:kern w:val="0"/>
          <w14:ligatures w14:val="none"/>
        </w:rPr>
        <w:t>: GET</w:t>
      </w:r>
    </w:p>
    <w:p w14:paraId="0A371130" w14:textId="77777777" w:rsidR="00EF3B67" w:rsidRDefault="00EF3B67" w:rsidP="00EF3B67">
      <w:pPr>
        <w:pStyle w:val="ListParagraph"/>
        <w:ind w:left="1440"/>
      </w:pPr>
      <w:r w:rsidRPr="00EF3B67">
        <w:rPr>
          <w:b/>
          <w:bCs/>
        </w:rPr>
        <w:t>Header</w:t>
      </w:r>
      <w:r>
        <w:t>: content-type: application/json, Authorization: Bearer {token}</w:t>
      </w:r>
    </w:p>
    <w:p w14:paraId="31EAEA5B" w14:textId="5B4A4F5B" w:rsidR="00EF3B67" w:rsidRDefault="00EF3B67" w:rsidP="00EF3B67">
      <w:pPr>
        <w:pStyle w:val="ListParagraph"/>
        <w:ind w:left="1440"/>
      </w:pPr>
      <w:r w:rsidRPr="00EF3B67">
        <w:rPr>
          <w:b/>
          <w:bCs/>
          <w:kern w:val="0"/>
          <w14:ligatures w14:val="none"/>
        </w:rPr>
        <w:t>Response</w:t>
      </w:r>
      <w:r>
        <w:rPr>
          <w:kern w:val="0"/>
          <w14:ligatures w14:val="none"/>
        </w:rPr>
        <w:t xml:space="preserve">: return the json object </w:t>
      </w:r>
      <w:r w:rsidR="00FD0021">
        <w:rPr>
          <w:kern w:val="0"/>
          <w14:ligatures w14:val="none"/>
        </w:rPr>
        <w:t xml:space="preserve">of top10 responses for the </w:t>
      </w:r>
      <w:proofErr w:type="spellStart"/>
      <w:r w:rsidR="00FD0021">
        <w:rPr>
          <w:kern w:val="0"/>
          <w14:ligatures w14:val="none"/>
        </w:rPr>
        <w:t>quizid</w:t>
      </w:r>
      <w:proofErr w:type="spellEnd"/>
      <w:r w:rsidR="00FD0021">
        <w:rPr>
          <w:kern w:val="0"/>
          <w14:ligatures w14:val="none"/>
        </w:rPr>
        <w:t xml:space="preserve"> specified in query parameters only </w:t>
      </w:r>
      <w:r>
        <w:rPr>
          <w:kern w:val="0"/>
          <w14:ligatures w14:val="none"/>
        </w:rPr>
        <w:t xml:space="preserve">if the request is </w:t>
      </w:r>
      <w:r w:rsidR="00FD0021">
        <w:rPr>
          <w:kern w:val="0"/>
          <w14:ligatures w14:val="none"/>
        </w:rPr>
        <w:t>valid, authenticated and processed without any errors</w:t>
      </w:r>
      <w:r>
        <w:rPr>
          <w:kern w:val="0"/>
          <w14:ligatures w14:val="none"/>
        </w:rPr>
        <w:t>.</w:t>
      </w:r>
    </w:p>
    <w:p w14:paraId="27F07813" w14:textId="568D3524" w:rsidR="00DF4938" w:rsidRDefault="00DF4938" w:rsidP="00DF4938">
      <w:pPr>
        <w:pStyle w:val="ListParagraph"/>
        <w:numPr>
          <w:ilvl w:val="0"/>
          <w:numId w:val="34"/>
        </w:numPr>
      </w:pPr>
      <w:r>
        <w:t>/api/delete-quiz/</w:t>
      </w:r>
    </w:p>
    <w:p w14:paraId="023C962D" w14:textId="0EBDCC52" w:rsidR="00EF3B67" w:rsidRDefault="00EF3B67" w:rsidP="00EF3B67">
      <w:pPr>
        <w:pStyle w:val="ListParagraph"/>
        <w:ind w:left="1440"/>
        <w:rPr>
          <w:kern w:val="0"/>
          <w14:ligatures w14:val="none"/>
        </w:rPr>
      </w:pPr>
      <w:r w:rsidRPr="00EF3B67">
        <w:rPr>
          <w:b/>
          <w:bCs/>
          <w:kern w:val="0"/>
          <w14:ligatures w14:val="none"/>
        </w:rPr>
        <w:t>Request Mode</w:t>
      </w:r>
      <w:r>
        <w:rPr>
          <w:kern w:val="0"/>
          <w14:ligatures w14:val="none"/>
        </w:rPr>
        <w:t xml:space="preserve">: </w:t>
      </w:r>
      <w:r>
        <w:rPr>
          <w:kern w:val="0"/>
          <w14:ligatures w14:val="none"/>
        </w:rPr>
        <w:t>POST</w:t>
      </w:r>
    </w:p>
    <w:p w14:paraId="741EC00E" w14:textId="43188466" w:rsidR="00EF3B67" w:rsidRDefault="00EF3B67" w:rsidP="00EF3B67">
      <w:pPr>
        <w:pStyle w:val="ListParagraph"/>
        <w:ind w:left="1440"/>
      </w:pPr>
      <w:r w:rsidRPr="00EF3B67">
        <w:rPr>
          <w:b/>
          <w:bCs/>
        </w:rPr>
        <w:t>Header</w:t>
      </w:r>
      <w:r>
        <w:t>: content-type: application/json, Authorization: Bearer {token}</w:t>
      </w:r>
      <w:r w:rsidR="005F0EE0">
        <w:t>.</w:t>
      </w:r>
    </w:p>
    <w:p w14:paraId="1E9C17B8" w14:textId="050C694D" w:rsidR="005F0EE0" w:rsidRPr="005F0EE0" w:rsidRDefault="005F0EE0" w:rsidP="005F0EE0">
      <w:pPr>
        <w:pStyle w:val="ListParagraph"/>
        <w:ind w:left="1440"/>
        <w:rPr>
          <w:b/>
          <w:bCs/>
        </w:rPr>
      </w:pPr>
      <w:r>
        <w:rPr>
          <w:b/>
          <w:bCs/>
        </w:rPr>
        <w:t>Body</w:t>
      </w:r>
      <w:r w:rsidRPr="00EF3B67">
        <w:t>:</w:t>
      </w:r>
      <w:r>
        <w:t xml:space="preserve"> </w:t>
      </w:r>
      <w:r w:rsidR="00FD0021">
        <w:t xml:space="preserve">the request body should contain the </w:t>
      </w:r>
      <w:proofErr w:type="spellStart"/>
      <w:r w:rsidR="00FD0021">
        <w:t>userId</w:t>
      </w:r>
      <w:proofErr w:type="spellEnd"/>
      <w:r w:rsidR="00FD0021">
        <w:t xml:space="preserve"> and </w:t>
      </w:r>
      <w:proofErr w:type="spellStart"/>
      <w:r w:rsidR="00FD0021">
        <w:t>quizId</w:t>
      </w:r>
      <w:proofErr w:type="spellEnd"/>
      <w:r w:rsidR="00FD0021">
        <w:t xml:space="preserve"> to be deleted.</w:t>
      </w:r>
    </w:p>
    <w:p w14:paraId="530F3F8A" w14:textId="4CD614B9" w:rsidR="00EF3B67" w:rsidRDefault="00EF3B67" w:rsidP="00EF3B67">
      <w:pPr>
        <w:pStyle w:val="ListParagraph"/>
        <w:ind w:left="1440"/>
      </w:pPr>
      <w:r w:rsidRPr="00EF3B67">
        <w:rPr>
          <w:b/>
          <w:bCs/>
          <w:kern w:val="0"/>
          <w14:ligatures w14:val="none"/>
        </w:rPr>
        <w:t>Response</w:t>
      </w:r>
      <w:r>
        <w:rPr>
          <w:kern w:val="0"/>
          <w14:ligatures w14:val="none"/>
        </w:rPr>
        <w:t xml:space="preserve">: </w:t>
      </w:r>
      <w:r w:rsidR="005F0EE0">
        <w:t>return the json object with success message if the request is valid, authenticated and processed without any errors.</w:t>
      </w:r>
    </w:p>
    <w:sectPr w:rsidR="00EF3B67" w:rsidSect="00052A4A">
      <w:headerReference w:type="even" r:id="rId23"/>
      <w:footerReference w:type="even" r:id="rId24"/>
      <w:footerReference w:type="default" r:id="rId25"/>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4EA87" w14:textId="77777777" w:rsidR="007C683B" w:rsidRDefault="007C683B">
      <w:pPr>
        <w:spacing w:after="0" w:line="240" w:lineRule="auto"/>
      </w:pPr>
      <w:r>
        <w:separator/>
      </w:r>
    </w:p>
  </w:endnote>
  <w:endnote w:type="continuationSeparator" w:id="0">
    <w:p w14:paraId="4894D525" w14:textId="77777777" w:rsidR="007C683B" w:rsidRDefault="007C6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C1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EA7AE"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C7A1A" w14:textId="77777777" w:rsidR="007C683B" w:rsidRDefault="007C683B">
      <w:pPr>
        <w:spacing w:after="0" w:line="240" w:lineRule="auto"/>
      </w:pPr>
      <w:r>
        <w:separator/>
      </w:r>
    </w:p>
  </w:footnote>
  <w:footnote w:type="continuationSeparator" w:id="0">
    <w:p w14:paraId="6F607D53" w14:textId="77777777" w:rsidR="007C683B" w:rsidRDefault="007C68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395F3" w14:textId="6FAFCC4C" w:rsidR="005225B2" w:rsidRPr="005225B2" w:rsidRDefault="007C683B" w:rsidP="005225B2">
    <w:pPr>
      <w:pStyle w:val="HeaderEven"/>
    </w:pPr>
    <w:sdt>
      <w:sdtPr>
        <w:rPr>
          <w:rFonts w:eastAsiaTheme="majorEastAsia"/>
        </w:rPr>
        <w:alias w:val="Title:"/>
        <w:tag w:val="Title:"/>
        <w:id w:val="103021596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roofErr w:type="spellStart"/>
        <w:r w:rsidR="00592C50">
          <w:rPr>
            <w:rFonts w:eastAsiaTheme="majorEastAsia"/>
          </w:rPr>
          <w:t>LeaderBoard</w:t>
        </w:r>
        <w:proofErr w:type="spellEnd"/>
        <w:r w:rsidR="00592C50">
          <w:rPr>
            <w:rFonts w:eastAsiaTheme="majorEastAsia"/>
          </w:rPr>
          <w:t xml:space="preserve"> App</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C44634"/>
    <w:multiLevelType w:val="hybridMultilevel"/>
    <w:tmpl w:val="0CFA2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CF529D"/>
    <w:multiLevelType w:val="hybridMultilevel"/>
    <w:tmpl w:val="5612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815E4"/>
    <w:multiLevelType w:val="hybridMultilevel"/>
    <w:tmpl w:val="0002AD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8005376"/>
    <w:multiLevelType w:val="hybridMultilevel"/>
    <w:tmpl w:val="22127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D0BCB"/>
    <w:multiLevelType w:val="hybridMultilevel"/>
    <w:tmpl w:val="1494D6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03B101C"/>
    <w:multiLevelType w:val="hybridMultilevel"/>
    <w:tmpl w:val="623AA5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21F7948"/>
    <w:multiLevelType w:val="hybridMultilevel"/>
    <w:tmpl w:val="1104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393B04"/>
    <w:multiLevelType w:val="hybridMultilevel"/>
    <w:tmpl w:val="9AAE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5"/>
  </w:num>
  <w:num w:numId="12">
    <w:abstractNumId w:val="16"/>
  </w:num>
  <w:num w:numId="13">
    <w:abstractNumId w:val="7"/>
  </w:num>
  <w:num w:numId="14">
    <w:abstractNumId w:val="6"/>
  </w:num>
  <w:num w:numId="15">
    <w:abstractNumId w:val="5"/>
  </w:num>
  <w:num w:numId="16">
    <w:abstractNumId w:val="4"/>
  </w:num>
  <w:num w:numId="17">
    <w:abstractNumId w:val="15"/>
  </w:num>
  <w:num w:numId="18">
    <w:abstractNumId w:val="16"/>
  </w:num>
  <w:num w:numId="19">
    <w:abstractNumId w:val="7"/>
  </w:num>
  <w:num w:numId="20">
    <w:abstractNumId w:val="6"/>
  </w:num>
  <w:num w:numId="21">
    <w:abstractNumId w:val="5"/>
  </w:num>
  <w:num w:numId="22">
    <w:abstractNumId w:val="4"/>
  </w:num>
  <w:num w:numId="23">
    <w:abstractNumId w:val="15"/>
  </w:num>
  <w:num w:numId="24">
    <w:abstractNumId w:val="8"/>
  </w:num>
  <w:num w:numId="25">
    <w:abstractNumId w:val="3"/>
  </w:num>
  <w:num w:numId="26">
    <w:abstractNumId w:val="2"/>
  </w:num>
  <w:num w:numId="27">
    <w:abstractNumId w:val="1"/>
  </w:num>
  <w:num w:numId="28">
    <w:abstractNumId w:val="0"/>
  </w:num>
  <w:num w:numId="29">
    <w:abstractNumId w:val="19"/>
  </w:num>
  <w:num w:numId="30">
    <w:abstractNumId w:val="14"/>
  </w:num>
  <w:num w:numId="31">
    <w:abstractNumId w:val="13"/>
  </w:num>
  <w:num w:numId="32">
    <w:abstractNumId w:val="10"/>
  </w:num>
  <w:num w:numId="33">
    <w:abstractNumId w:val="18"/>
  </w:num>
  <w:num w:numId="34">
    <w:abstractNumId w:val="11"/>
  </w:num>
  <w:num w:numId="35">
    <w:abstractNumId w:val="1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6FF"/>
    <w:rsid w:val="00052A4A"/>
    <w:rsid w:val="00067337"/>
    <w:rsid w:val="00106B79"/>
    <w:rsid w:val="00132205"/>
    <w:rsid w:val="00177883"/>
    <w:rsid w:val="0019783B"/>
    <w:rsid w:val="001D4AE0"/>
    <w:rsid w:val="001D4D08"/>
    <w:rsid w:val="001E51BD"/>
    <w:rsid w:val="001E72D7"/>
    <w:rsid w:val="00205E48"/>
    <w:rsid w:val="002663A5"/>
    <w:rsid w:val="00274877"/>
    <w:rsid w:val="002B2685"/>
    <w:rsid w:val="002D3102"/>
    <w:rsid w:val="00321C69"/>
    <w:rsid w:val="00324F95"/>
    <w:rsid w:val="00356B91"/>
    <w:rsid w:val="00356FE5"/>
    <w:rsid w:val="003A2F68"/>
    <w:rsid w:val="003D25D8"/>
    <w:rsid w:val="003E38BF"/>
    <w:rsid w:val="00402606"/>
    <w:rsid w:val="00431B47"/>
    <w:rsid w:val="00431C36"/>
    <w:rsid w:val="004443B3"/>
    <w:rsid w:val="0045609E"/>
    <w:rsid w:val="00457EC9"/>
    <w:rsid w:val="0049775F"/>
    <w:rsid w:val="0051510C"/>
    <w:rsid w:val="005225B2"/>
    <w:rsid w:val="005312D5"/>
    <w:rsid w:val="005473E9"/>
    <w:rsid w:val="00592C50"/>
    <w:rsid w:val="005B18C0"/>
    <w:rsid w:val="005F0EE0"/>
    <w:rsid w:val="00606426"/>
    <w:rsid w:val="006114B5"/>
    <w:rsid w:val="0064466C"/>
    <w:rsid w:val="00653C00"/>
    <w:rsid w:val="006D4291"/>
    <w:rsid w:val="006E212B"/>
    <w:rsid w:val="006E5894"/>
    <w:rsid w:val="00716FDD"/>
    <w:rsid w:val="007212B2"/>
    <w:rsid w:val="00721A54"/>
    <w:rsid w:val="00730696"/>
    <w:rsid w:val="00736763"/>
    <w:rsid w:val="00783448"/>
    <w:rsid w:val="00792CC2"/>
    <w:rsid w:val="007B0A29"/>
    <w:rsid w:val="007C683B"/>
    <w:rsid w:val="007C770C"/>
    <w:rsid w:val="007D052D"/>
    <w:rsid w:val="007D5DA8"/>
    <w:rsid w:val="007D6036"/>
    <w:rsid w:val="00803A31"/>
    <w:rsid w:val="008662AD"/>
    <w:rsid w:val="008F56CC"/>
    <w:rsid w:val="009213CD"/>
    <w:rsid w:val="00997ACB"/>
    <w:rsid w:val="009D314A"/>
    <w:rsid w:val="00A30988"/>
    <w:rsid w:val="00A329B9"/>
    <w:rsid w:val="00A332B7"/>
    <w:rsid w:val="00A3594D"/>
    <w:rsid w:val="00A5429D"/>
    <w:rsid w:val="00A656FF"/>
    <w:rsid w:val="00AD4584"/>
    <w:rsid w:val="00B357DF"/>
    <w:rsid w:val="00B426FC"/>
    <w:rsid w:val="00BC0A22"/>
    <w:rsid w:val="00C85AA2"/>
    <w:rsid w:val="00CD12DE"/>
    <w:rsid w:val="00D07941"/>
    <w:rsid w:val="00D23AD4"/>
    <w:rsid w:val="00D4032E"/>
    <w:rsid w:val="00D4773D"/>
    <w:rsid w:val="00D62024"/>
    <w:rsid w:val="00DC305C"/>
    <w:rsid w:val="00DF4938"/>
    <w:rsid w:val="00E04568"/>
    <w:rsid w:val="00E44E60"/>
    <w:rsid w:val="00E90D9F"/>
    <w:rsid w:val="00E959BE"/>
    <w:rsid w:val="00ED1452"/>
    <w:rsid w:val="00EF3B67"/>
    <w:rsid w:val="00EF4DCC"/>
    <w:rsid w:val="00F33CCC"/>
    <w:rsid w:val="00F56675"/>
    <w:rsid w:val="00F65843"/>
    <w:rsid w:val="00FD0021"/>
    <w:rsid w:val="00FD6B14"/>
    <w:rsid w:val="00FE64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7E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AD4584"/>
    <w:pPr>
      <w:spacing w:before="240" w:after="60"/>
      <w:contextualSpacing/>
      <w:outlineLvl w:val="2"/>
    </w:pPr>
    <w:rPr>
      <w:rFonts w:asciiTheme="majorHAnsi" w:hAnsiTheme="majorHAnsi"/>
      <w:b/>
      <w:color w:val="000000" w:themeColor="text1"/>
      <w:spacing w:val="10"/>
      <w:sz w:val="28"/>
      <w:szCs w:val="24"/>
      <w:u w:val="single"/>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AD4584"/>
    <w:rPr>
      <w:rFonts w:asciiTheme="majorHAnsi" w:hAnsiTheme="majorHAnsi"/>
      <w:b/>
      <w:color w:val="000000" w:themeColor="text1"/>
      <w:spacing w:val="10"/>
      <w:sz w:val="28"/>
      <w:szCs w:val="24"/>
      <w:u w:val="single"/>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paragraph" w:customStyle="1" w:styleId="Style1">
    <w:name w:val="Style1"/>
    <w:basedOn w:val="Normal"/>
    <w:next w:val="Heading4"/>
    <w:link w:val="Style1Char"/>
    <w:autoRedefine/>
    <w:qFormat/>
    <w:rsid w:val="00AD4584"/>
    <w:rPr>
      <w:b/>
      <w:color w:val="7B3C17" w:themeColor="accent2" w:themeShade="80"/>
      <w:sz w:val="24"/>
    </w:rPr>
  </w:style>
  <w:style w:type="character" w:customStyle="1" w:styleId="Style1Char">
    <w:name w:val="Style1 Char"/>
    <w:basedOn w:val="DefaultParagraphFont"/>
    <w:link w:val="Style1"/>
    <w:rsid w:val="00AD4584"/>
    <w:rPr>
      <w:b/>
      <w:color w:val="7B3C17" w:themeColor="accent2" w:themeShade="8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835564">
      <w:bodyDiv w:val="1"/>
      <w:marLeft w:val="0"/>
      <w:marRight w:val="0"/>
      <w:marTop w:val="0"/>
      <w:marBottom w:val="0"/>
      <w:divBdr>
        <w:top w:val="none" w:sz="0" w:space="0" w:color="auto"/>
        <w:left w:val="none" w:sz="0" w:space="0" w:color="auto"/>
        <w:bottom w:val="none" w:sz="0" w:space="0" w:color="auto"/>
        <w:right w:val="none" w:sz="0" w:space="0" w:color="auto"/>
      </w:divBdr>
    </w:div>
    <w:div w:id="1596014545">
      <w:bodyDiv w:val="1"/>
      <w:marLeft w:val="0"/>
      <w:marRight w:val="0"/>
      <w:marTop w:val="0"/>
      <w:marBottom w:val="0"/>
      <w:divBdr>
        <w:top w:val="none" w:sz="0" w:space="0" w:color="auto"/>
        <w:left w:val="none" w:sz="0" w:space="0" w:color="auto"/>
        <w:bottom w:val="none" w:sz="0" w:space="0" w:color="auto"/>
        <w:right w:val="none" w:sz="0" w:space="0" w:color="auto"/>
      </w:divBdr>
    </w:div>
    <w:div w:id="167499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9918004046@klu.ac.in"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e\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6439745CAC848BD936FE85344ABB97C"/>
        <w:category>
          <w:name w:val="General"/>
          <w:gallery w:val="placeholder"/>
        </w:category>
        <w:types>
          <w:type w:val="bbPlcHdr"/>
        </w:types>
        <w:behaviors>
          <w:behavior w:val="content"/>
        </w:behaviors>
        <w:guid w:val="{37E67F91-8B94-4BD7-B810-12C028EF570D}"/>
      </w:docPartPr>
      <w:docPartBody>
        <w:p w:rsidR="00000000" w:rsidRDefault="00866107">
          <w:pPr>
            <w:pStyle w:val="C6439745CAC848BD936FE85344ABB97C"/>
          </w:pPr>
          <w:r w:rsidRPr="009213CD">
            <w:t>title</w:t>
          </w:r>
        </w:p>
      </w:docPartBody>
    </w:docPart>
    <w:docPart>
      <w:docPartPr>
        <w:name w:val="5A73CCD926694555BBAD9CC63170180B"/>
        <w:category>
          <w:name w:val="General"/>
          <w:gallery w:val="placeholder"/>
        </w:category>
        <w:types>
          <w:type w:val="bbPlcHdr"/>
        </w:types>
        <w:behaviors>
          <w:behavior w:val="content"/>
        </w:behaviors>
        <w:guid w:val="{9C4316EB-D906-4D64-9D37-5C4FEDFCBE6A}"/>
      </w:docPartPr>
      <w:docPartBody>
        <w:p w:rsidR="00000000" w:rsidRDefault="00866107">
          <w:pPr>
            <w:pStyle w:val="5A73CCD926694555BBAD9CC63170180B"/>
          </w:pPr>
          <w:r w:rsidRPr="00A5429D">
            <w:t>Subtitle</w:t>
          </w:r>
        </w:p>
      </w:docPartBody>
    </w:docPart>
    <w:docPart>
      <w:docPartPr>
        <w:name w:val="AB8459D2394E4EB3B882E4D7E16F689E"/>
        <w:category>
          <w:name w:val="General"/>
          <w:gallery w:val="placeholder"/>
        </w:category>
        <w:types>
          <w:type w:val="bbPlcHdr"/>
        </w:types>
        <w:behaviors>
          <w:behavior w:val="content"/>
        </w:behaviors>
        <w:guid w:val="{A6849B0F-15B8-4FAF-BB5F-70122046F94B}"/>
      </w:docPartPr>
      <w:docPartBody>
        <w:p w:rsidR="00000000" w:rsidRDefault="00866107">
          <w:pPr>
            <w:pStyle w:val="AB8459D2394E4EB3B882E4D7E16F689E"/>
          </w:pPr>
          <w:r>
            <w:t>Title</w:t>
          </w:r>
        </w:p>
      </w:docPartBody>
    </w:docPart>
    <w:docPart>
      <w:docPartPr>
        <w:name w:val="5D2DFE4BDE9F4CACB7686EA43B951DBF"/>
        <w:category>
          <w:name w:val="General"/>
          <w:gallery w:val="placeholder"/>
        </w:category>
        <w:types>
          <w:type w:val="bbPlcHdr"/>
        </w:types>
        <w:behaviors>
          <w:behavior w:val="content"/>
        </w:behaviors>
        <w:guid w:val="{A4EC6161-85FE-496E-BC3A-2536109F09DB}"/>
      </w:docPartPr>
      <w:docPartBody>
        <w:p w:rsidR="00000000" w:rsidRDefault="00866107">
          <w:pPr>
            <w:pStyle w:val="5D2DFE4BDE9F4CACB7686EA43B951DBF"/>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107"/>
    <w:rsid w:val="00866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439745CAC848BD936FE85344ABB97C">
    <w:name w:val="C6439745CAC848BD936FE85344ABB97C"/>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CF0A40F36F444F3F8A275DA1692DEBA7">
    <w:name w:val="CF0A40F36F444F3F8A275DA1692DEBA7"/>
  </w:style>
  <w:style w:type="paragraph" w:customStyle="1" w:styleId="5A73CCD926694555BBAD9CC63170180B">
    <w:name w:val="5A73CCD926694555BBAD9CC63170180B"/>
  </w:style>
  <w:style w:type="paragraph" w:customStyle="1" w:styleId="CB1BD58FED894B09A36EAF04B628F5C2">
    <w:name w:val="CB1BD58FED894B09A36EAF04B628F5C2"/>
  </w:style>
  <w:style w:type="paragraph" w:customStyle="1" w:styleId="AB8459D2394E4EB3B882E4D7E16F689E">
    <w:name w:val="AB8459D2394E4EB3B882E4D7E16F689E"/>
  </w:style>
  <w:style w:type="paragraph" w:customStyle="1" w:styleId="5D2DFE4BDE9F4CACB7686EA43B951DBF">
    <w:name w:val="5D2DFE4BDE9F4CACB7686EA43B951DBF"/>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FEA69EF7930B4FEB92E30F5E37F976CE">
    <w:name w:val="FEA69EF7930B4FEB92E30F5E37F976CE"/>
  </w:style>
  <w:style w:type="paragraph" w:customStyle="1" w:styleId="198BCE4EFF534C82A716116CA2F2CC10">
    <w:name w:val="198BCE4EFF534C82A716116CA2F2CC10"/>
  </w:style>
  <w:style w:type="paragraph" w:customStyle="1" w:styleId="22605775804F4C7A8AE47E6BF9B0F2FB">
    <w:name w:val="22605775804F4C7A8AE47E6BF9B0F2FB"/>
  </w:style>
  <w:style w:type="paragraph" w:customStyle="1" w:styleId="60A4873B4CF9491EAB1079B7FC2F9CE2">
    <w:name w:val="60A4873B4CF9491EAB1079B7FC2F9CE2"/>
  </w:style>
  <w:style w:type="paragraph" w:customStyle="1" w:styleId="138C39C1E830473C9FD73D584D11D318">
    <w:name w:val="138C39C1E830473C9FD73D584D11D318"/>
  </w:style>
  <w:style w:type="paragraph" w:customStyle="1" w:styleId="739134AE0AEF4FDBAFB535D6B41B2667">
    <w:name w:val="739134AE0AEF4FDBAFB535D6B41B2667"/>
  </w:style>
  <w:style w:type="paragraph" w:customStyle="1" w:styleId="927DFF447A5E433DA9F2706498D62291">
    <w:name w:val="927DFF447A5E433DA9F2706498D62291"/>
  </w:style>
  <w:style w:type="paragraph" w:customStyle="1" w:styleId="12D89B4033F64EE8B4F6E97804253A44">
    <w:name w:val="12D89B4033F64EE8B4F6E97804253A44"/>
  </w:style>
  <w:style w:type="paragraph" w:customStyle="1" w:styleId="F5639622962344098E31817B47D7DA3E">
    <w:name w:val="F5639622962344098E31817B47D7DA3E"/>
  </w:style>
  <w:style w:type="paragraph" w:customStyle="1" w:styleId="B13866DC742B40909A852DDC6C752FB2">
    <w:name w:val="B13866DC742B40909A852DDC6C752F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65B53A-80A9-4464-BD3E-DBB74DC05725}">
  <we:reference id="wa104381519" version="1.0.0.0" store="en-US" storeType="OMEX"/>
  <we:alternateReferences>
    <we:reference id="wa104381519" version="1.0.0.0" store="WA10438151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4.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12</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LeaderBoard App</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LeaderBoard App</dc:title>
  <dc:subject>React application</dc:subject>
  <dc:creator/>
  <cp:lastModifiedBy/>
  <cp:revision>1</cp:revision>
  <dcterms:created xsi:type="dcterms:W3CDTF">2020-12-27T08:30:00Z</dcterms:created>
  <dcterms:modified xsi:type="dcterms:W3CDTF">2020-12-27T15:00:00Z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